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709" w:type="dxa"/>
        <w:tblLook w:val="04A0" w:firstRow="1" w:lastRow="0" w:firstColumn="1" w:lastColumn="0" w:noHBand="0" w:noVBand="1"/>
      </w:tblPr>
      <w:tblGrid>
        <w:gridCol w:w="9709"/>
      </w:tblGrid>
      <w:tr w:rsidR="000F1DCE" w14:paraId="75E4C487" w14:textId="77777777" w:rsidTr="00F540D9">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9709" w:type="dxa"/>
            <w:shd w:val="clear" w:color="auto" w:fill="auto"/>
            <w:vAlign w:val="bottom"/>
          </w:tcPr>
          <w:p w14:paraId="76675996" w14:textId="05CC449E" w:rsidR="000F1DCE" w:rsidRPr="00616989" w:rsidRDefault="000F4320" w:rsidP="00CB4A4D">
            <w:pPr>
              <w:spacing w:after="200"/>
              <w:rPr>
                <w:smallCaps/>
              </w:rPr>
            </w:pPr>
            <w:bookmarkStart w:id="0" w:name="_Hlk78376151"/>
            <w:bookmarkEnd w:id="0"/>
            <w:r>
              <w:rPr>
                <w:smallCaps/>
                <w:noProof/>
              </w:rPr>
              <mc:AlternateContent>
                <mc:Choice Requires="wps">
                  <w:drawing>
                    <wp:anchor distT="0" distB="0" distL="114300" distR="114300" simplePos="0" relativeHeight="251662336" behindDoc="0" locked="0" layoutInCell="1" allowOverlap="1" wp14:anchorId="08710571" wp14:editId="173D680D">
                      <wp:simplePos x="0" y="0"/>
                      <wp:positionH relativeFrom="column">
                        <wp:posOffset>7620</wp:posOffset>
                      </wp:positionH>
                      <wp:positionV relativeFrom="paragraph">
                        <wp:posOffset>601980</wp:posOffset>
                      </wp:positionV>
                      <wp:extent cx="2219325" cy="285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219325" cy="285750"/>
                              </a:xfrm>
                              <a:prstGeom prst="rect">
                                <a:avLst/>
                              </a:prstGeom>
                              <a:noFill/>
                              <a:ln w="6350">
                                <a:noFill/>
                              </a:ln>
                            </wps:spPr>
                            <wps:txbx>
                              <w:txbxContent>
                                <w:p w14:paraId="65E91A47" w14:textId="6A256C3C" w:rsidR="000F4320" w:rsidRPr="000F4320" w:rsidRDefault="00AB6C18">
                                  <w:pPr>
                                    <w:rPr>
                                      <w:rFonts w:ascii="Franklin Gothic Book" w:hAnsi="Franklin Gothic Book"/>
                                      <w:color w:val="FFFFFF" w:themeColor="background1"/>
                                      <w:sz w:val="24"/>
                                      <w:szCs w:val="24"/>
                                    </w:rPr>
                                  </w:pPr>
                                  <w:r>
                                    <w:rPr>
                                      <w:rFonts w:ascii="Franklin Gothic Book" w:hAnsi="Franklin Gothic Book"/>
                                      <w:color w:val="FFFFFF" w:themeColor="background1"/>
                                      <w:sz w:val="24"/>
                                      <w:szCs w:val="24"/>
                                    </w:rPr>
                                    <w:t xml:space="preserve">Platform Focus: </w:t>
                                  </w:r>
                                  <w:r w:rsidR="000F4320" w:rsidRPr="000F4320">
                                    <w:rPr>
                                      <w:rFonts w:ascii="Franklin Gothic Book" w:hAnsi="Franklin Gothic Book"/>
                                      <w:color w:val="FFFFFF" w:themeColor="background1"/>
                                      <w:sz w:val="24"/>
                                      <w:szCs w:val="24"/>
                                    </w:rPr>
                                    <w:t>Social 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10571" id="_x0000_t202" coordsize="21600,21600" o:spt="202" path="m,l,21600r21600,l21600,xe">
                      <v:stroke joinstyle="miter"/>
                      <v:path gradientshapeok="t" o:connecttype="rect"/>
                    </v:shapetype>
                    <v:shape id="Text Box 5" o:spid="_x0000_s1026" type="#_x0000_t202" style="position:absolute;margin-left:.6pt;margin-top:47.4pt;width:174.7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" filled="f" stroked="f" strokeweight=".5pt">
                      <v:textbox>
                        <w:txbxContent>
                          <w:p w14:paraId="65E91A47" w14:textId="6A256C3C" w:rsidR="000F4320" w:rsidRPr="000F4320" w:rsidRDefault="00AB6C18">
                            <w:pPr>
                              <w:rPr>
                                <w:rFonts w:ascii="Franklin Gothic Book" w:hAnsi="Franklin Gothic Book"/>
                                <w:color w:val="FFFFFF" w:themeColor="background1"/>
                                <w:sz w:val="24"/>
                                <w:szCs w:val="24"/>
                              </w:rPr>
                            </w:pPr>
                            <w:r>
                              <w:rPr>
                                <w:rFonts w:ascii="Franklin Gothic Book" w:hAnsi="Franklin Gothic Book"/>
                                <w:color w:val="FFFFFF" w:themeColor="background1"/>
                                <w:sz w:val="24"/>
                                <w:szCs w:val="24"/>
                              </w:rPr>
                              <w:t xml:space="preserve">Platform Focus: </w:t>
                            </w:r>
                            <w:r w:rsidR="000F4320" w:rsidRPr="000F4320">
                              <w:rPr>
                                <w:rFonts w:ascii="Franklin Gothic Book" w:hAnsi="Franklin Gothic Book"/>
                                <w:color w:val="FFFFFF" w:themeColor="background1"/>
                                <w:sz w:val="24"/>
                                <w:szCs w:val="24"/>
                              </w:rPr>
                              <w:t>Social Media</w:t>
                            </w:r>
                          </w:p>
                        </w:txbxContent>
                      </v:textbox>
                    </v:shape>
                  </w:pict>
                </mc:Fallback>
              </mc:AlternateContent>
            </w:r>
            <w:r w:rsidR="000F1DCE" w:rsidRPr="00616989">
              <w:rPr>
                <w:smallCaps/>
                <w:noProof/>
              </w:rPr>
              <mc:AlternateContent>
                <mc:Choice Requires="wps">
                  <w:drawing>
                    <wp:inline distT="0" distB="0" distL="0" distR="0" wp14:anchorId="0B89A5C1" wp14:editId="13CF095A">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7DE3E" w14:textId="00A79DD4" w:rsidR="000F1DCE" w:rsidRPr="00563C6D" w:rsidRDefault="00563C6D" w:rsidP="000F1DCE">
                                  <w:pPr>
                                    <w:pStyle w:val="Title"/>
                                    <w:rPr>
                                      <w:b w:val="0"/>
                                      <w:color w:val="FFFFFF" w:themeColor="background1"/>
                                      <w:sz w:val="56"/>
                                      <w:szCs w:val="56"/>
                                    </w:rPr>
                                  </w:pPr>
                                  <w:r w:rsidRPr="00563C6D">
                                    <w:rPr>
                                      <w:b w:val="0"/>
                                      <w:color w:val="FFFFFF" w:themeColor="background1"/>
                                      <w:sz w:val="56"/>
                                      <w:szCs w:val="56"/>
                                    </w:rPr>
                                    <w:t>Philanthropy Focused 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9A5C1" id="Text Box 12" o:spid="_x0000_s1027"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" filled="f" stroked="f">
                      <v:textbox>
                        <w:txbxContent>
                          <w:p w14:paraId="1B57DE3E" w14:textId="00A79DD4" w:rsidR="000F1DCE" w:rsidRPr="00563C6D" w:rsidRDefault="00563C6D" w:rsidP="000F1DCE">
                            <w:pPr>
                              <w:pStyle w:val="Title"/>
                              <w:rPr>
                                <w:b w:val="0"/>
                                <w:color w:val="FFFFFF" w:themeColor="background1"/>
                                <w:sz w:val="56"/>
                                <w:szCs w:val="56"/>
                              </w:rPr>
                            </w:pPr>
                            <w:r w:rsidRPr="00563C6D">
                              <w:rPr>
                                <w:b w:val="0"/>
                                <w:color w:val="FFFFFF" w:themeColor="background1"/>
                                <w:sz w:val="56"/>
                                <w:szCs w:val="56"/>
                              </w:rPr>
                              <w:t>Philanthropy Focused Business</w:t>
                            </w:r>
                          </w:p>
                        </w:txbxContent>
                      </v:textbox>
                      <w10:anchorlock/>
                    </v:shape>
                  </w:pict>
                </mc:Fallback>
              </mc:AlternateContent>
            </w:r>
          </w:p>
        </w:tc>
      </w:tr>
      <w:tr w:rsidR="000F1DCE" w14:paraId="14AA27BE" w14:textId="77777777" w:rsidTr="00F540D9">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9709" w:type="dxa"/>
            <w:shd w:val="clear" w:color="auto" w:fill="auto"/>
          </w:tcPr>
          <w:p w14:paraId="645464C1" w14:textId="6EC3EA95" w:rsidR="000F1DCE" w:rsidRPr="00616989" w:rsidRDefault="000F4320" w:rsidP="00CB4A4D">
            <w:pPr>
              <w:spacing w:after="200"/>
              <w:rPr>
                <w:smallCaps/>
              </w:rPr>
            </w:pPr>
            <w:r>
              <w:rPr>
                <w:smallCaps/>
                <w:noProof/>
              </w:rPr>
              <mc:AlternateContent>
                <mc:Choice Requires="wps">
                  <w:drawing>
                    <wp:anchor distT="0" distB="0" distL="114300" distR="114300" simplePos="0" relativeHeight="251661312" behindDoc="0" locked="0" layoutInCell="1" allowOverlap="1" wp14:anchorId="6D0B47CB" wp14:editId="7A628CDF">
                      <wp:simplePos x="0" y="0"/>
                      <wp:positionH relativeFrom="column">
                        <wp:posOffset>-1905</wp:posOffset>
                      </wp:positionH>
                      <wp:positionV relativeFrom="paragraph">
                        <wp:posOffset>299720</wp:posOffset>
                      </wp:positionV>
                      <wp:extent cx="3524250" cy="514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24250" cy="514350"/>
                              </a:xfrm>
                              <a:prstGeom prst="rect">
                                <a:avLst/>
                              </a:prstGeom>
                              <a:noFill/>
                              <a:ln w="6350">
                                <a:noFill/>
                              </a:ln>
                            </wps:spPr>
                            <wps:txbx>
                              <w:txbxContent>
                                <w:p w14:paraId="5389B7C5" w14:textId="26CCED2A" w:rsidR="000F4320" w:rsidRPr="000F4320" w:rsidRDefault="00AB6C18">
                                  <w:pPr>
                                    <w:rPr>
                                      <w:rFonts w:ascii="Franklin Gothic Book" w:hAnsi="Franklin Gothic Book"/>
                                      <w:color w:val="FFFFFF" w:themeColor="background1"/>
                                      <w:sz w:val="24"/>
                                      <w:szCs w:val="24"/>
                                    </w:rPr>
                                  </w:pPr>
                                  <w:r>
                                    <w:rPr>
                                      <w:rFonts w:ascii="Franklin Gothic Book" w:hAnsi="Franklin Gothic Book"/>
                                      <w:color w:val="FFFFFF" w:themeColor="background1"/>
                                      <w:sz w:val="24"/>
                                      <w:szCs w:val="24"/>
                                    </w:rPr>
                                    <w:t xml:space="preserve">Course Name: </w:t>
                                  </w:r>
                                  <w:r w:rsidR="000F4320" w:rsidRPr="000F4320">
                                    <w:rPr>
                                      <w:rFonts w:ascii="Franklin Gothic Book" w:hAnsi="Franklin Gothic Book"/>
                                      <w:color w:val="FFFFFF" w:themeColor="background1"/>
                                      <w:sz w:val="24"/>
                                      <w:szCs w:val="24"/>
                                    </w:rPr>
                                    <w:t>Digital Marketing MAR3700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0B47CB" id="Text Box 4" o:spid="_x0000_s1028" type="#_x0000_t202" style="position:absolute;margin-left:-.15pt;margin-top:23.6pt;width:277.5pt;height:4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" filled="f" stroked="f" strokeweight=".5pt">
                      <v:textbox>
                        <w:txbxContent>
                          <w:p w14:paraId="5389B7C5" w14:textId="26CCED2A" w:rsidR="000F4320" w:rsidRPr="000F4320" w:rsidRDefault="00AB6C18">
                            <w:pPr>
                              <w:rPr>
                                <w:rFonts w:ascii="Franklin Gothic Book" w:hAnsi="Franklin Gothic Book"/>
                                <w:color w:val="FFFFFF" w:themeColor="background1"/>
                                <w:sz w:val="24"/>
                                <w:szCs w:val="24"/>
                              </w:rPr>
                            </w:pPr>
                            <w:r>
                              <w:rPr>
                                <w:rFonts w:ascii="Franklin Gothic Book" w:hAnsi="Franklin Gothic Book"/>
                                <w:color w:val="FFFFFF" w:themeColor="background1"/>
                                <w:sz w:val="24"/>
                                <w:szCs w:val="24"/>
                              </w:rPr>
                              <w:t xml:space="preserve">Course Name: </w:t>
                            </w:r>
                            <w:r w:rsidR="000F4320" w:rsidRPr="000F4320">
                              <w:rPr>
                                <w:rFonts w:ascii="Franklin Gothic Book" w:hAnsi="Franklin Gothic Book"/>
                                <w:color w:val="FFFFFF" w:themeColor="background1"/>
                                <w:sz w:val="24"/>
                                <w:szCs w:val="24"/>
                              </w:rPr>
                              <w:t>Digital Marketing MAR3700</w:t>
                            </w:r>
                          </w:p>
                        </w:txbxContent>
                      </v:textbox>
                    </v:shape>
                  </w:pict>
                </mc:Fallback>
              </mc:AlternateContent>
            </w:r>
            <w:r w:rsidRPr="00616989">
              <w:rPr>
                <w:smallCaps/>
                <w:noProof/>
              </w:rPr>
              <mc:AlternateContent>
                <mc:Choice Requires="wps">
                  <w:drawing>
                    <wp:inline distT="0" distB="0" distL="0" distR="0" wp14:anchorId="5427112C" wp14:editId="2C3555C0">
                      <wp:extent cx="5829300" cy="439387"/>
                      <wp:effectExtent l="0" t="0" r="0" b="0"/>
                      <wp:docPr id="13" name="Text Box 13"/>
                      <wp:cNvGraphicFramePr/>
                      <a:graphic xmlns:a="http://schemas.openxmlformats.org/drawingml/2006/main">
                        <a:graphicData uri="http://schemas.microsoft.com/office/word/2010/wordprocessingShape">
                          <wps:wsp>
                            <wps:cNvSpPr txBox="1"/>
                            <wps:spPr>
                              <a:xfrm>
                                <a:off x="0" y="0"/>
                                <a:ext cx="582930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C89834" w14:textId="2C0F2E19" w:rsidR="000F4320" w:rsidRDefault="00F410FE" w:rsidP="000F4320">
                                  <w:pPr>
                                    <w:pStyle w:val="Subtitle"/>
                                    <w:rPr>
                                      <w:color w:val="FFFFFF" w:themeColor="background1"/>
                                      <w:sz w:val="24"/>
                                    </w:rPr>
                                  </w:pPr>
                                  <w:r>
                                    <w:rPr>
                                      <w:color w:val="FFFFFF" w:themeColor="background1"/>
                                      <w:sz w:val="24"/>
                                    </w:rPr>
                                    <w:t>Group</w:t>
                                  </w:r>
                                  <w:r w:rsidR="00AB6C18">
                                    <w:rPr>
                                      <w:color w:val="FFFFFF" w:themeColor="background1"/>
                                      <w:sz w:val="24"/>
                                    </w:rPr>
                                    <w:t xml:space="preserve"> Members: </w:t>
                                  </w:r>
                                  <w:r w:rsidR="000F4320" w:rsidRPr="00563C6D">
                                    <w:rPr>
                                      <w:color w:val="FFFFFF" w:themeColor="background1"/>
                                      <w:sz w:val="24"/>
                                    </w:rPr>
                                    <w:t>Donovan Foote, Charles Friedlander, Trevor Newsome</w:t>
                                  </w:r>
                                  <w:r w:rsidR="000F4320">
                                    <w:rPr>
                                      <w:color w:val="FFFFFF" w:themeColor="background1"/>
                                      <w:sz w:val="24"/>
                                    </w:rPr>
                                    <w:t>, Neha Thota</w:t>
                                  </w:r>
                                </w:p>
                                <w:p w14:paraId="2683C67A" w14:textId="77777777" w:rsidR="000F4320" w:rsidRPr="00563C6D" w:rsidRDefault="000F4320" w:rsidP="000F4320">
                                  <w:pPr>
                                    <w:pStyle w:val="Subtitle"/>
                                    <w:rPr>
                                      <w:color w:val="FFFFFF" w:themeColor="background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27112C" id="Text Box 13" o:spid="_x0000_s1029" type="#_x0000_t202" style="width:459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opfQIAAF0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" filled="f" stroked="f">
                      <v:textbox>
                        <w:txbxContent>
                          <w:p w14:paraId="2CC89834" w14:textId="2C0F2E19" w:rsidR="000F4320" w:rsidRDefault="00F410FE" w:rsidP="000F4320">
                            <w:pPr>
                              <w:pStyle w:val="Subtitle"/>
                              <w:rPr>
                                <w:color w:val="FFFFFF" w:themeColor="background1"/>
                                <w:sz w:val="24"/>
                              </w:rPr>
                            </w:pPr>
                            <w:r>
                              <w:rPr>
                                <w:color w:val="FFFFFF" w:themeColor="background1"/>
                                <w:sz w:val="24"/>
                              </w:rPr>
                              <w:t>Group</w:t>
                            </w:r>
                            <w:r w:rsidR="00AB6C18">
                              <w:rPr>
                                <w:color w:val="FFFFFF" w:themeColor="background1"/>
                                <w:sz w:val="24"/>
                              </w:rPr>
                              <w:t xml:space="preserve"> Members: </w:t>
                            </w:r>
                            <w:r w:rsidR="000F4320" w:rsidRPr="00563C6D">
                              <w:rPr>
                                <w:color w:val="FFFFFF" w:themeColor="background1"/>
                                <w:sz w:val="24"/>
                              </w:rPr>
                              <w:t>Donovan Foote, Charles Friedlander, Trevor Newsome</w:t>
                            </w:r>
                            <w:r w:rsidR="000F4320">
                              <w:rPr>
                                <w:color w:val="FFFFFF" w:themeColor="background1"/>
                                <w:sz w:val="24"/>
                              </w:rPr>
                              <w:t>, Neha Thota</w:t>
                            </w:r>
                          </w:p>
                          <w:p w14:paraId="2683C67A" w14:textId="77777777" w:rsidR="000F4320" w:rsidRPr="00563C6D" w:rsidRDefault="000F4320" w:rsidP="000F4320">
                            <w:pPr>
                              <w:pStyle w:val="Subtitle"/>
                              <w:rPr>
                                <w:color w:val="FFFFFF" w:themeColor="background1"/>
                                <w:sz w:val="24"/>
                              </w:rPr>
                            </w:pP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10026"/>
      </w:tblGrid>
      <w:tr w:rsidR="00CB4A4D" w14:paraId="08342D56"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5EC35F84"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0D3DF0AC" wp14:editId="2D77C134">
                      <wp:extent cx="6229350" cy="439387"/>
                      <wp:effectExtent l="0" t="0" r="0" b="0"/>
                      <wp:docPr id="16" name="Text Box 16"/>
                      <wp:cNvGraphicFramePr/>
                      <a:graphic xmlns:a="http://schemas.openxmlformats.org/drawingml/2006/main">
                        <a:graphicData uri="http://schemas.microsoft.com/office/word/2010/wordprocessingShape">
                          <wps:wsp>
                            <wps:cNvSpPr txBox="1"/>
                            <wps:spPr>
                              <a:xfrm>
                                <a:off x="0" y="0"/>
                                <a:ext cx="622935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723547" w14:textId="06282B67" w:rsidR="00CB4A4D" w:rsidRPr="00CB4A4D" w:rsidRDefault="00563C6D" w:rsidP="00CB4A4D">
                                  <w:pPr>
                                    <w:pStyle w:val="Subtitle"/>
                                    <w:rPr>
                                      <w:color w:val="FFFFFF" w:themeColor="background1"/>
                                    </w:rPr>
                                  </w:pPr>
                                  <w:r>
                                    <w:rPr>
                                      <w:color w:val="FFFFFF" w:themeColor="background1"/>
                                    </w:rPr>
                                    <w:t xml:space="preserve">Group </w:t>
                                  </w:r>
                                  <w:r w:rsidR="008064BE">
                                    <w:rPr>
                                      <w:color w:val="FFFFFF" w:themeColor="background1"/>
                                    </w:rPr>
                                    <w:t>2</w:t>
                                  </w:r>
                                  <w:r>
                                    <w:rPr>
                                      <w:color w:val="FFFFFF" w:themeColor="background1"/>
                                    </w:rPr>
                                    <w:t>: Florida Council on</w:t>
                                  </w:r>
                                  <w:r w:rsidR="008064BE">
                                    <w:rPr>
                                      <w:color w:val="FFFFFF" w:themeColor="background1"/>
                                    </w:rPr>
                                    <w:t xml:space="preserve"> Economic</w:t>
                                  </w:r>
                                  <w:r>
                                    <w:rPr>
                                      <w:color w:val="FFFFFF" w:themeColor="background1"/>
                                    </w:rPr>
                                    <w:t xml:space="preserve"> Education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3DF0AC" id="Text Box 16" o:spid="_x0000_s1030" type="#_x0000_t202" style="width:490.5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r4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" filled="f" stroked="f">
                      <v:textbox>
                        <w:txbxContent>
                          <w:p w14:paraId="2F723547" w14:textId="06282B67" w:rsidR="00CB4A4D" w:rsidRPr="00CB4A4D" w:rsidRDefault="00563C6D" w:rsidP="00CB4A4D">
                            <w:pPr>
                              <w:pStyle w:val="Subtitle"/>
                              <w:rPr>
                                <w:color w:val="FFFFFF" w:themeColor="background1"/>
                              </w:rPr>
                            </w:pPr>
                            <w:r>
                              <w:rPr>
                                <w:color w:val="FFFFFF" w:themeColor="background1"/>
                              </w:rPr>
                              <w:t xml:space="preserve">Group </w:t>
                            </w:r>
                            <w:r w:rsidR="008064BE">
                              <w:rPr>
                                <w:color w:val="FFFFFF" w:themeColor="background1"/>
                              </w:rPr>
                              <w:t>2</w:t>
                            </w:r>
                            <w:r>
                              <w:rPr>
                                <w:color w:val="FFFFFF" w:themeColor="background1"/>
                              </w:rPr>
                              <w:t>: Florida Council on</w:t>
                            </w:r>
                            <w:r w:rsidR="008064BE">
                              <w:rPr>
                                <w:color w:val="FFFFFF" w:themeColor="background1"/>
                              </w:rPr>
                              <w:t xml:space="preserve"> Economic</w:t>
                            </w:r>
                            <w:r>
                              <w:rPr>
                                <w:color w:val="FFFFFF" w:themeColor="background1"/>
                              </w:rPr>
                              <w:t xml:space="preserve"> Education </w:t>
                            </w:r>
                          </w:p>
                        </w:txbxContent>
                      </v:textbox>
                      <w10:anchorlock/>
                    </v:shape>
                  </w:pict>
                </mc:Fallback>
              </mc:AlternateContent>
            </w:r>
          </w:p>
        </w:tc>
      </w:tr>
    </w:tbl>
    <w:sdt>
      <w:sdtPr>
        <w:rPr>
          <w:rFonts w:ascii="Franklin Gothic Book" w:hAnsi="Franklin Gothic Book"/>
          <w:b/>
          <w:color w:val="00656B" w:themeColor="accent1" w:themeShade="BF"/>
          <w:spacing w:val="20"/>
          <w:sz w:val="56"/>
          <w:szCs w:val="32"/>
        </w:rPr>
        <w:id w:val="805429490"/>
        <w:docPartObj>
          <w:docPartGallery w:val="Cover Pages"/>
          <w:docPartUnique/>
        </w:docPartObj>
      </w:sdtPr>
      <w:sdtEndPr/>
      <w:sdtContent>
        <w:p w14:paraId="54BC02AD" w14:textId="74F8CA71" w:rsidR="00CB4A4D" w:rsidRDefault="0075585C">
          <w:pPr>
            <w:spacing w:after="200"/>
            <w:rPr>
              <w:b/>
              <w:noProof/>
            </w:rPr>
          </w:pPr>
          <w:r>
            <w:rPr>
              <w:b/>
              <w:noProof/>
            </w:rPr>
            <mc:AlternateContent>
              <mc:Choice Requires="wps">
                <w:drawing>
                  <wp:anchor distT="0" distB="0" distL="114300" distR="114300" simplePos="0" relativeHeight="251660288" behindDoc="1" locked="0" layoutInCell="1" allowOverlap="1" wp14:anchorId="281C0C06" wp14:editId="6F973003">
                    <wp:simplePos x="0" y="0"/>
                    <wp:positionH relativeFrom="page">
                      <wp:align>left</wp:align>
                    </wp:positionH>
                    <wp:positionV relativeFrom="paragraph">
                      <wp:posOffset>-962025</wp:posOffset>
                    </wp:positionV>
                    <wp:extent cx="7795260" cy="1390650"/>
                    <wp:effectExtent l="0" t="0" r="0" b="0"/>
                    <wp:wrapNone/>
                    <wp:docPr id="10" name="Rectangle 10" descr="rectangle"/>
                    <wp:cNvGraphicFramePr/>
                    <a:graphic xmlns:a="http://schemas.openxmlformats.org/drawingml/2006/main">
                      <a:graphicData uri="http://schemas.microsoft.com/office/word/2010/wordprocessingShape">
                        <wps:wsp>
                          <wps:cNvSpPr/>
                          <wps:spPr>
                            <a:xfrm>
                              <a:off x="0" y="0"/>
                              <a:ext cx="7795260" cy="13906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ECF20" id="Rectangle 10" o:spid="_x0000_s1026" alt="rectangle" style="position:absolute;margin-left:0;margin-top:-75.75pt;width:613.8pt;height:109.5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" fillcolor="#008890 [3204]" stroked="f" strokeweight="1pt">
                    <w10:wrap anchorx="page"/>
                  </v:rect>
                </w:pict>
              </mc:Fallback>
            </mc:AlternateContent>
          </w:r>
          <w:r w:rsidR="00211348">
            <w:rPr>
              <w:b/>
              <w:noProof/>
            </w:rPr>
            <w:drawing>
              <wp:anchor distT="0" distB="0" distL="114300" distR="114300" simplePos="0" relativeHeight="251658240" behindDoc="1" locked="0" layoutInCell="1" allowOverlap="1" wp14:anchorId="5FA52082" wp14:editId="7CEDA3F7">
                <wp:simplePos x="0" y="0"/>
                <wp:positionH relativeFrom="page">
                  <wp:align>left</wp:align>
                </wp:positionH>
                <wp:positionV relativeFrom="paragraph">
                  <wp:posOffset>419100</wp:posOffset>
                </wp:positionV>
                <wp:extent cx="7795260" cy="5391150"/>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95260" cy="5391150"/>
                        </a:xfrm>
                        <a:prstGeom prst="rect">
                          <a:avLst/>
                        </a:prstGeom>
                      </pic:spPr>
                    </pic:pic>
                  </a:graphicData>
                </a:graphic>
                <wp14:sizeRelH relativeFrom="margin">
                  <wp14:pctWidth>0</wp14:pctWidth>
                </wp14:sizeRelH>
                <wp14:sizeRelV relativeFrom="margin">
                  <wp14:pctHeight>0</wp14:pctHeight>
                </wp14:sizeRelV>
              </wp:anchor>
            </w:drawing>
          </w:r>
        </w:p>
        <w:p w14:paraId="4BBF76CC" w14:textId="5707DA55"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1F1D6C9F" wp14:editId="068C2FC1">
                    <wp:simplePos x="0" y="0"/>
                    <wp:positionH relativeFrom="page">
                      <wp:align>left</wp:align>
                    </wp:positionH>
                    <wp:positionV relativeFrom="paragraph">
                      <wp:posOffset>4871720</wp:posOffset>
                    </wp:positionV>
                    <wp:extent cx="7785735" cy="4272762"/>
                    <wp:effectExtent l="0" t="0" r="5715" b="0"/>
                    <wp:wrapNone/>
                    <wp:docPr id="8" name="Rectangle 8" descr="rectangle"/>
                    <wp:cNvGraphicFramePr/>
                    <a:graphic xmlns:a="http://schemas.openxmlformats.org/drawingml/2006/main">
                      <a:graphicData uri="http://schemas.microsoft.com/office/word/2010/wordprocessingShape">
                        <wps:wsp>
                          <wps:cNvSpPr/>
                          <wps:spPr>
                            <a:xfrm>
                              <a:off x="0" y="0"/>
                              <a:ext cx="7785735"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F94D1" id="Rectangle 8" o:spid="_x0000_s1026" alt="rectangle" style="position:absolute;margin-left:0;margin-top:383.6pt;width:613.05pt;height:336.4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" fillcolor="#404040 [2429]" stroked="f" strokeweight="1pt">
                    <w10:wrap anchorx="page"/>
                  </v:rect>
                </w:pict>
              </mc:Fallback>
            </mc:AlternateContent>
          </w:r>
          <w:r w:rsidR="00D73345">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519"/>
          </w:tblGrid>
          <w:tr w:rsidR="000F1DCE" w14:paraId="4833ED7E"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0B3D42AF" w14:textId="634FC6D8" w:rsidR="000F1DCE" w:rsidRPr="00DC74B8" w:rsidRDefault="00267099" w:rsidP="000F1DCE">
                <w:pPr>
                  <w:pStyle w:val="Title"/>
                  <w:framePr w:hSpace="0" w:wrap="auto" w:vAnchor="margin" w:hAnchor="text" w:yAlign="inline"/>
                  <w:rPr>
                    <w:sz w:val="80"/>
                    <w:szCs w:val="80"/>
                  </w:rPr>
                </w:pPr>
                <w:r>
                  <w:rPr>
                    <w:noProof/>
                    <w:sz w:val="80"/>
                    <w:szCs w:val="80"/>
                  </w:rPr>
                  <w:lastRenderedPageBreak/>
                  <mc:AlternateContent>
                    <mc:Choice Requires="wps">
                      <w:drawing>
                        <wp:anchor distT="0" distB="0" distL="114300" distR="114300" simplePos="0" relativeHeight="251669504" behindDoc="0" locked="0" layoutInCell="1" allowOverlap="1" wp14:anchorId="2D69FA0C" wp14:editId="49F0DD6A">
                          <wp:simplePos x="0" y="0"/>
                          <wp:positionH relativeFrom="column">
                            <wp:posOffset>6238240</wp:posOffset>
                          </wp:positionH>
                          <wp:positionV relativeFrom="paragraph">
                            <wp:posOffset>-685165</wp:posOffset>
                          </wp:positionV>
                          <wp:extent cx="914400" cy="9334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933450"/>
                                  </a:xfrm>
                                  <a:prstGeom prst="rect">
                                    <a:avLst/>
                                  </a:prstGeom>
                                  <a:solidFill>
                                    <a:schemeClr val="tx2">
                                      <a:lumMod val="75000"/>
                                      <a:lumOff val="25000"/>
                                    </a:schemeClr>
                                  </a:solidFill>
                                  <a:ln w="6350">
                                    <a:noFill/>
                                  </a:ln>
                                </wps:spPr>
                                <wps:txbx>
                                  <w:txbxContent>
                                    <w:p w14:paraId="0667DE80" w14:textId="77777777" w:rsidR="0015025B" w:rsidRDefault="001502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9FA0C" id="Text Box 23" o:spid="_x0000_s1031" type="#_x0000_t202" style="position:absolute;margin-left:491.2pt;margin-top:-53.95pt;width:1in;height: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" fillcolor="#03abab [2431]" stroked="f" strokeweight=".5pt">
                          <v:textbox>
                            <w:txbxContent>
                              <w:p w14:paraId="0667DE80" w14:textId="77777777" w:rsidR="0015025B" w:rsidRDefault="0015025B"/>
                            </w:txbxContent>
                          </v:textbox>
                        </v:shape>
                      </w:pict>
                    </mc:Fallback>
                  </mc:AlternateContent>
                </w:r>
                <w:r w:rsidR="00DC74B8" w:rsidRPr="00DC74B8">
                  <w:rPr>
                    <w:sz w:val="80"/>
                    <w:szCs w:val="80"/>
                  </w:rPr>
                  <w:t>Final Group Project Report</w:t>
                </w:r>
              </w:p>
            </w:tc>
          </w:tr>
          <w:tr w:rsidR="000F1DCE" w14:paraId="730CD84A"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0B2AE447" w14:textId="48FF798A"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216E07FA" wp14:editId="60F241BA">
                          <wp:extent cx="3990652" cy="95534"/>
                          <wp:effectExtent l="0" t="0" r="0" b="9525"/>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0D1C86"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" fillcolor="#d8d8d8 [2732]" stroked="f" strokeweight="1pt">
                          <w10:anchorlock/>
                        </v:rect>
                      </w:pict>
                    </mc:Fallback>
                  </mc:AlternateContent>
                </w:r>
              </w:p>
              <w:p w14:paraId="078421AF" w14:textId="76B95EE7" w:rsidR="000F1DCE" w:rsidRPr="00DC74B8" w:rsidRDefault="00DC74B8" w:rsidP="000F1DCE">
                <w:pPr>
                  <w:pStyle w:val="Subtitle"/>
                  <w:framePr w:hSpace="0" w:wrap="auto" w:vAnchor="margin" w:hAnchor="text" w:yAlign="inline"/>
                  <w:rPr>
                    <w:b w:val="0"/>
                    <w:bCs w:val="0"/>
                    <w:sz w:val="48"/>
                    <w:szCs w:val="48"/>
                  </w:rPr>
                </w:pPr>
                <w:r w:rsidRPr="00074A85">
                  <w:rPr>
                    <w:color w:val="F2F2F2" w:themeColor="background1" w:themeShade="F2"/>
                    <w:sz w:val="48"/>
                    <w:szCs w:val="48"/>
                    <w:highlight w:val="darkCyan"/>
                    <w14:shadow w14:blurRad="50800" w14:dist="38100" w14:dir="0" w14:sx="100000" w14:sy="100000" w14:kx="0" w14:ky="0" w14:algn="l">
                      <w14:srgbClr w14:val="000000">
                        <w14:alpha w14:val="60000"/>
                      </w14:srgbClr>
                    </w14:shadow>
                  </w:rPr>
                  <w:t>Opportunity</w:t>
                </w:r>
              </w:p>
            </w:tc>
          </w:tr>
          <w:tr w:rsidR="000F1DCE" w14:paraId="7D46E211"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6033F691" w14:textId="7E7318AC" w:rsidR="00DC74B8" w:rsidRPr="00DC74B8" w:rsidRDefault="00BA2FE8" w:rsidP="005C1289">
                <w:pPr>
                  <w:pStyle w:val="Heading1"/>
                  <w:tabs>
                    <w:tab w:val="left" w:pos="9795"/>
                  </w:tabs>
                  <w:spacing w:line="480" w:lineRule="auto"/>
                  <w:ind w:right="60"/>
                  <w:jc w:val="both"/>
                  <w:outlineLvl w:val="0"/>
                  <w:rPr>
                    <w:b w:val="0"/>
                    <w:bCs w:val="0"/>
                    <w:noProof/>
                    <w:sz w:val="32"/>
                  </w:rPr>
                </w:pPr>
                <w:r>
                  <w:rPr>
                    <w:noProof/>
                    <w:color w:val="000000"/>
                    <w:bdr w:val="none" w:sz="0" w:space="0" w:color="auto" w:frame="1"/>
                  </w:rPr>
                  <w:drawing>
                    <wp:anchor distT="0" distB="0" distL="114300" distR="114300" simplePos="0" relativeHeight="251666432" behindDoc="0" locked="0" layoutInCell="1" allowOverlap="1" wp14:anchorId="26F1FE03" wp14:editId="46442169">
                      <wp:simplePos x="0" y="0"/>
                      <wp:positionH relativeFrom="column">
                        <wp:posOffset>2142490</wp:posOffset>
                      </wp:positionH>
                      <wp:positionV relativeFrom="paragraph">
                        <wp:posOffset>490855</wp:posOffset>
                      </wp:positionV>
                      <wp:extent cx="2266950" cy="3257395"/>
                      <wp:effectExtent l="0" t="0" r="0" b="635"/>
                      <wp:wrapNone/>
                      <wp:docPr id="1" name="Picture 1" descr="https://lh5.googleusercontent.com/VyaPgqt1sVoFjIK_N-jNDZHgQYuHKJujVL-HqZU0H66CQEb7VfUjGTPIZFVgLLeP1BBumheBGHN6GqZ4IAs3suOfLdy16kFJKRC9aC_IUbYG4Xr1xiDTl9JTzhNPxRnVE4S12A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yaPgqt1sVoFjIK_N-jNDZHgQYuHKJujVL-HqZU0H66CQEb7VfUjGTPIZFVgLLeP1BBumheBGHN6GqZ4IAs3suOfLdy16kFJKRC9aC_IUbYG4Xr1xiDTl9JTzhNPxRnVE4S12Afw"/>
                              <pic:cNvPicPr>
                                <a:picLocks noChangeAspect="1" noChangeArrowheads="1"/>
                              </pic:cNvPicPr>
                            </pic:nvPicPr>
                            <pic:blipFill rotWithShape="1">
                              <a:blip r:embed="rId9" cstate="print">
                                <a:alphaModFix amt="15000"/>
                                <a:extLst>
                                  <a:ext uri="{28A0092B-C50C-407E-A947-70E740481C1C}">
                                    <a14:useLocalDpi xmlns:a14="http://schemas.microsoft.com/office/drawing/2010/main" val="0"/>
                                  </a:ext>
                                </a:extLst>
                              </a:blip>
                              <a:srcRect b="375"/>
                              <a:stretch/>
                            </pic:blipFill>
                            <pic:spPr bwMode="auto">
                              <a:xfrm>
                                <a:off x="0" y="0"/>
                                <a:ext cx="2266950" cy="3257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4B8" w:rsidRPr="00DC74B8">
                  <w:rPr>
                    <w:noProof/>
                    <w:sz w:val="32"/>
                  </w:rPr>
                  <w:t>Website</w:t>
                </w:r>
              </w:p>
              <w:p w14:paraId="4119AE82" w14:textId="65A730C5" w:rsidR="00BA2FE8" w:rsidRPr="000143E6" w:rsidRDefault="00DC74B8" w:rsidP="005C1289">
                <w:pPr>
                  <w:shd w:val="clear" w:color="auto" w:fill="FFFFFF"/>
                  <w:tabs>
                    <w:tab w:val="left" w:pos="9795"/>
                  </w:tabs>
                  <w:spacing w:after="120" w:line="480" w:lineRule="auto"/>
                  <w:ind w:right="60"/>
                  <w:jc w:val="both"/>
                  <w:rPr>
                    <w:rFonts w:eastAsia="Times New Roman" w:cstheme="minorHAnsi"/>
                    <w:color w:val="000000"/>
                  </w:rPr>
                </w:pPr>
                <w:r w:rsidRPr="00FA3DC0">
                  <w:rPr>
                    <w:rFonts w:eastAsia="Times New Roman" w:cstheme="minorHAnsi"/>
                    <w:b w:val="0"/>
                    <w:bCs w:val="0"/>
                    <w:color w:val="000000"/>
                  </w:rPr>
                  <w:t>The Florida Council on Economic Education’s (FCEE) website is efficiently designed. The homepage is laid out in a clean manner, with a fixed navigation bar at the top, allowing visitors to scroll and still have easy access to other pages on the website. The navigation bar contains FCEE’s logo, links to other pages of information within the website, and a call-to-action ‘</w:t>
                </w:r>
                <w:r w:rsidRPr="00FA3DC0">
                  <w:rPr>
                    <w:rFonts w:eastAsia="Times New Roman" w:cstheme="minorHAnsi"/>
                    <w:b w:val="0"/>
                    <w:bCs w:val="0"/>
                    <w:i/>
                    <w:color w:val="000000"/>
                  </w:rPr>
                  <w:t>Donate</w:t>
                </w:r>
                <w:r w:rsidRPr="00FA3DC0">
                  <w:rPr>
                    <w:rFonts w:eastAsia="Times New Roman" w:cstheme="minorHAnsi"/>
                    <w:b w:val="0"/>
                    <w:bCs w:val="0"/>
                    <w:color w:val="000000"/>
                  </w:rPr>
                  <w:t>’ button. Additionally, a background graphic depicting a piggy bank and other various financial and educational aspects, as well as the slogan ‘</w:t>
                </w:r>
                <w:r w:rsidRPr="00FA3DC0">
                  <w:rPr>
                    <w:rFonts w:eastAsia="Times New Roman" w:cstheme="minorHAnsi"/>
                    <w:b w:val="0"/>
                    <w:bCs w:val="0"/>
                    <w:i/>
                    <w:color w:val="000000"/>
                  </w:rPr>
                  <w:t>Train one, Teach Thousands</w:t>
                </w:r>
                <w:r w:rsidRPr="00FA3DC0">
                  <w:rPr>
                    <w:rFonts w:eastAsia="Times New Roman" w:cstheme="minorHAnsi"/>
                    <w:b w:val="0"/>
                    <w:bCs w:val="0"/>
                    <w:color w:val="000000"/>
                  </w:rPr>
                  <w:t>’, provides the immediate message of who, why, and how they support. The homepage continues with presenting their mission and information about the organization. The website is both desktop and mobile friendly, although an automatic pop up for requesting contact information for their newsletter takes over a lot of the mobile screen space. Additionally, the FCEE has a newsletter sign up form on the ‘</w:t>
                </w:r>
                <w:r w:rsidRPr="00FA3DC0">
                  <w:rPr>
                    <w:rFonts w:eastAsia="Times New Roman" w:cstheme="minorHAnsi"/>
                    <w:b w:val="0"/>
                    <w:bCs w:val="0"/>
                    <w:i/>
                    <w:color w:val="000000"/>
                  </w:rPr>
                  <w:t>Contact</w:t>
                </w:r>
                <w:r w:rsidRPr="00FA3DC0">
                  <w:rPr>
                    <w:rFonts w:eastAsia="Times New Roman" w:cstheme="minorHAnsi"/>
                    <w:b w:val="0"/>
                    <w:bCs w:val="0"/>
                    <w:color w:val="000000"/>
                  </w:rPr>
                  <w:t>’ page of their website. This shows they have a focus on emailing updates to interested parties. Overall, the website is well developed, as there is a call-to-action button on every page of the website.</w:t>
                </w:r>
              </w:p>
              <w:p w14:paraId="0C91040F" w14:textId="51287C63" w:rsidR="00DC74B8" w:rsidRPr="00DC74B8" w:rsidRDefault="00DC74B8" w:rsidP="00E86619">
                <w:pPr>
                  <w:pStyle w:val="Heading1"/>
                  <w:tabs>
                    <w:tab w:val="left" w:pos="10155"/>
                  </w:tabs>
                  <w:spacing w:line="480" w:lineRule="auto"/>
                  <w:ind w:left="75" w:right="150" w:hanging="75"/>
                  <w:outlineLvl w:val="0"/>
                  <w:rPr>
                    <w:b w:val="0"/>
                    <w:bCs w:val="0"/>
                    <w:noProof/>
                    <w:sz w:val="32"/>
                  </w:rPr>
                </w:pPr>
                <w:r>
                  <w:rPr>
                    <w:noProof/>
                    <w:sz w:val="32"/>
                  </w:rPr>
                  <w:t>Social Media</w:t>
                </w:r>
              </w:p>
              <w:p w14:paraId="6648B136" w14:textId="6C174545" w:rsidR="00B05FB4" w:rsidRPr="00B05FB4" w:rsidRDefault="00B05FB4" w:rsidP="00E86619">
                <w:pPr>
                  <w:pStyle w:val="Heading8"/>
                  <w:spacing w:line="480" w:lineRule="auto"/>
                  <w:ind w:left="-15"/>
                  <w:outlineLvl w:val="7"/>
                  <w:rPr>
                    <w:color w:val="7F7F7F" w:themeColor="text1" w:themeTint="80"/>
                  </w:rPr>
                </w:pPr>
                <w:r w:rsidRPr="00B05FB4">
                  <w:rPr>
                    <w:color w:val="7F7F7F" w:themeColor="text1" w:themeTint="80"/>
                  </w:rPr>
                  <w:t>Facebook</w:t>
                </w:r>
              </w:p>
              <w:p w14:paraId="083C8A50" w14:textId="07E4FC79" w:rsidR="00B05FB4" w:rsidRDefault="000143E6" w:rsidP="00E86619">
                <w:pPr>
                  <w:shd w:val="clear" w:color="auto" w:fill="FFFFFF"/>
                  <w:tabs>
                    <w:tab w:val="left" w:pos="7635"/>
                  </w:tabs>
                  <w:spacing w:after="120" w:line="480" w:lineRule="auto"/>
                  <w:ind w:left="-15" w:right="150"/>
                  <w:rPr>
                    <w:rFonts w:eastAsia="Times New Roman" w:cstheme="minorHAnsi"/>
                    <w:color w:val="000000"/>
                  </w:rPr>
                </w:pPr>
                <w:r>
                  <w:rPr>
                    <w:noProof/>
                  </w:rPr>
                  <w:drawing>
                    <wp:anchor distT="0" distB="0" distL="114300" distR="114300" simplePos="0" relativeHeight="251656190" behindDoc="0" locked="0" layoutInCell="1" allowOverlap="1" wp14:anchorId="719AA4A7" wp14:editId="76B65D29">
                      <wp:simplePos x="0" y="0"/>
                      <wp:positionH relativeFrom="margin">
                        <wp:posOffset>5352415</wp:posOffset>
                      </wp:positionH>
                      <wp:positionV relativeFrom="margin">
                        <wp:posOffset>5100955</wp:posOffset>
                      </wp:positionV>
                      <wp:extent cx="895350" cy="895350"/>
                      <wp:effectExtent l="0" t="0" r="0" b="0"/>
                      <wp:wrapNone/>
                      <wp:docPr id="9" name="Picture 9" descr="Facebook Icon Symbol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Icon Symbol - Free vector graphic on Pixabay"/>
                              <pic:cNvPicPr>
                                <a:picLocks noChangeAspect="1" noChangeArrowheads="1"/>
                              </pic:cNvPicPr>
                            </pic:nvPicPr>
                            <pic:blipFill>
                              <a:blip r:embed="rId10" cstate="print">
                                <a:alphaModFix amt="2000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4B8" w:rsidRPr="00DC74B8">
                  <w:rPr>
                    <w:rFonts w:eastAsia="Times New Roman" w:cstheme="minorHAnsi"/>
                    <w:b w:val="0"/>
                    <w:bCs w:val="0"/>
                    <w:color w:val="000000"/>
                  </w:rPr>
                  <w:t>The FCEE Facebook page is updated frequently and contains the basic information to drive visitors to their website or contact them. However, the page lacks a cover/wallpaper photo, and overall post engagement is low. The low post engagement can stem from only having 835 followers. Additionally, the ‘</w:t>
                </w:r>
                <w:r w:rsidR="00DC74B8" w:rsidRPr="00DC74B8">
                  <w:rPr>
                    <w:rFonts w:eastAsia="Times New Roman" w:cstheme="minorHAnsi"/>
                    <w:b w:val="0"/>
                    <w:bCs w:val="0"/>
                    <w:i/>
                    <w:color w:val="000000"/>
                  </w:rPr>
                  <w:t>Contact Us</w:t>
                </w:r>
                <w:r w:rsidR="00DC74B8" w:rsidRPr="00DC74B8">
                  <w:rPr>
                    <w:rFonts w:eastAsia="Times New Roman" w:cstheme="minorHAnsi"/>
                    <w:b w:val="0"/>
                    <w:bCs w:val="0"/>
                    <w:color w:val="000000"/>
                  </w:rPr>
                  <w:t xml:space="preserve">’ button </w:t>
                </w:r>
                <w:r w:rsidR="0015025B">
                  <w:rPr>
                    <w:rFonts w:eastAsia="Times New Roman" w:cstheme="minorHAnsi"/>
                    <w:b w:val="0"/>
                    <w:bCs w:val="0"/>
                    <w:color w:val="000000"/>
                  </w:rPr>
                  <w:t xml:space="preserve">           </w:t>
                </w:r>
                <w:r w:rsidR="00DC74B8" w:rsidRPr="00DC74B8">
                  <w:rPr>
                    <w:rFonts w:eastAsia="Times New Roman" w:cstheme="minorHAnsi"/>
                    <w:b w:val="0"/>
                    <w:bCs w:val="0"/>
                    <w:color w:val="000000"/>
                  </w:rPr>
                  <w:t>on their Facebook page leads to a dead URL.</w:t>
                </w:r>
                <w:r w:rsidR="0015025B">
                  <w:rPr>
                    <w:noProof/>
                    <w:sz w:val="80"/>
                    <w:szCs w:val="80"/>
                  </w:rPr>
                  <w:t xml:space="preserve"> </w:t>
                </w:r>
              </w:p>
              <w:p w14:paraId="3A8D21DC" w14:textId="2B58E6C2" w:rsidR="00B05FB4" w:rsidRPr="00B05FB4" w:rsidRDefault="008D1CC9" w:rsidP="00E86619">
                <w:pPr>
                  <w:pStyle w:val="Heading8"/>
                  <w:spacing w:line="480" w:lineRule="auto"/>
                  <w:ind w:hanging="15"/>
                  <w:outlineLvl w:val="7"/>
                  <w:rPr>
                    <w:color w:val="7F7F7F" w:themeColor="text1" w:themeTint="80"/>
                  </w:rPr>
                </w:pPr>
                <w:r>
                  <w:rPr>
                    <w:rFonts w:cstheme="minorHAnsi"/>
                    <w:noProof/>
                    <w:color w:val="000000"/>
                  </w:rPr>
                  <w:lastRenderedPageBreak/>
                  <w:drawing>
                    <wp:anchor distT="0" distB="0" distL="114300" distR="114300" simplePos="0" relativeHeight="251663360" behindDoc="0" locked="0" layoutInCell="1" allowOverlap="1" wp14:anchorId="6CD3FD0F" wp14:editId="5B668DE5">
                      <wp:simplePos x="0" y="0"/>
                      <wp:positionH relativeFrom="column">
                        <wp:posOffset>-10160</wp:posOffset>
                      </wp:positionH>
                      <wp:positionV relativeFrom="paragraph">
                        <wp:posOffset>285750</wp:posOffset>
                      </wp:positionV>
                      <wp:extent cx="1419225" cy="97768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alphaModFix amt="20000"/>
                                <a:extLst>
                                  <a:ext uri="{28A0092B-C50C-407E-A947-70E740481C1C}">
                                    <a14:useLocalDpi xmlns:a14="http://schemas.microsoft.com/office/drawing/2010/main" val="0"/>
                                  </a:ext>
                                </a:extLst>
                              </a:blip>
                              <a:srcRect/>
                              <a:stretch>
                                <a:fillRect/>
                              </a:stretch>
                            </pic:blipFill>
                            <pic:spPr bwMode="auto">
                              <a:xfrm>
                                <a:off x="0" y="0"/>
                                <a:ext cx="1419225" cy="977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05FB4">
                  <w:rPr>
                    <w:color w:val="7F7F7F" w:themeColor="text1" w:themeTint="80"/>
                  </w:rPr>
                  <w:t>Twitter</w:t>
                </w:r>
              </w:p>
              <w:p w14:paraId="1A8A200F" w14:textId="5DCA3DEE" w:rsidR="00B05FB4" w:rsidRDefault="00DC74B8" w:rsidP="00E86619">
                <w:pPr>
                  <w:shd w:val="clear" w:color="auto" w:fill="FFFFFF"/>
                  <w:tabs>
                    <w:tab w:val="left" w:pos="9885"/>
                  </w:tabs>
                  <w:spacing w:after="120" w:line="480" w:lineRule="auto"/>
                  <w:ind w:right="60" w:hanging="15"/>
                  <w:jc w:val="both"/>
                  <w:rPr>
                    <w:rFonts w:eastAsia="Times New Roman" w:cstheme="minorHAnsi"/>
                    <w:color w:val="000000"/>
                  </w:rPr>
                </w:pPr>
                <w:r w:rsidRPr="00DC74B8">
                  <w:rPr>
                    <w:rFonts w:eastAsia="Times New Roman" w:cstheme="minorHAnsi"/>
                    <w:b w:val="0"/>
                    <w:bCs w:val="0"/>
                    <w:color w:val="000000"/>
                  </w:rPr>
                  <w:t xml:space="preserve">The FCEE’s Twitter page is similar to their Facebook page. However, there are fewer posts (similar posts from their Facebook page), and even less engagement. They do have more followers (1017 total) of their Twitter page, though. Additionally, there is a cover/wallpaper photo. </w:t>
                </w:r>
              </w:p>
              <w:p w14:paraId="5B1877AD" w14:textId="0FC0604E" w:rsidR="00B05FB4" w:rsidRPr="00B05FB4" w:rsidRDefault="00F303C8" w:rsidP="005C1289">
                <w:pPr>
                  <w:pStyle w:val="Heading8"/>
                  <w:spacing w:line="480" w:lineRule="auto"/>
                  <w:ind w:left="-15" w:right="60"/>
                  <w:jc w:val="both"/>
                  <w:outlineLvl w:val="7"/>
                  <w:rPr>
                    <w:color w:val="7F7F7F" w:themeColor="text1" w:themeTint="80"/>
                  </w:rPr>
                </w:pPr>
                <w:r>
                  <w:rPr>
                    <w:noProof/>
                  </w:rPr>
                  <w:drawing>
                    <wp:anchor distT="0" distB="0" distL="114300" distR="114300" simplePos="0" relativeHeight="251664384" behindDoc="0" locked="0" layoutInCell="1" allowOverlap="1" wp14:anchorId="77A0EDA2" wp14:editId="2FC44F86">
                      <wp:simplePos x="0" y="0"/>
                      <wp:positionH relativeFrom="column">
                        <wp:posOffset>5847715</wp:posOffset>
                      </wp:positionH>
                      <wp:positionV relativeFrom="paragraph">
                        <wp:posOffset>257810</wp:posOffset>
                      </wp:positionV>
                      <wp:extent cx="666750" cy="666750"/>
                      <wp:effectExtent l="0" t="0" r="0" b="0"/>
                      <wp:wrapNone/>
                      <wp:docPr id="14" name="Picture 14" descr="What Is Your Soul Symbol? Your birth month has the answer - Emmanuel&amp;#39;s Blog  | Instagram logo, Instagram logo transparent, Get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Your Soul Symbol? Your birth month has the answer - Emmanuel&amp;#39;s Blog  | Instagram logo, Instagram logo transparent, Get instagram"/>
                              <pic:cNvPicPr>
                                <a:picLocks noChangeAspect="1" noChangeArrowheads="1"/>
                              </pic:cNvPicPr>
                            </pic:nvPicPr>
                            <pic:blipFill>
                              <a:blip r:embed="rId13" cstate="print">
                                <a:alphaModFix amt="2000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5FB4">
                  <w:rPr>
                    <w:color w:val="7F7F7F" w:themeColor="text1" w:themeTint="80"/>
                  </w:rPr>
                  <w:t>Instagram</w:t>
                </w:r>
              </w:p>
              <w:p w14:paraId="23C74632" w14:textId="2BEFA06E" w:rsidR="00B05FB4" w:rsidRDefault="00DC74B8" w:rsidP="005C1289">
                <w:pPr>
                  <w:shd w:val="clear" w:color="auto" w:fill="FFFFFF"/>
                  <w:tabs>
                    <w:tab w:val="left" w:pos="10155"/>
                  </w:tabs>
                  <w:spacing w:after="120" w:line="480" w:lineRule="auto"/>
                  <w:ind w:left="-15" w:right="60"/>
                  <w:jc w:val="both"/>
                  <w:rPr>
                    <w:rFonts w:eastAsia="Times New Roman" w:cstheme="minorHAnsi"/>
                    <w:color w:val="000000"/>
                  </w:rPr>
                </w:pPr>
                <w:r w:rsidRPr="00DC74B8">
                  <w:rPr>
                    <w:rFonts w:eastAsia="Times New Roman" w:cstheme="minorHAnsi"/>
                    <w:b w:val="0"/>
                    <w:bCs w:val="0"/>
                    <w:color w:val="000000"/>
                  </w:rPr>
                  <w:t xml:space="preserve">The FCEE’s Instagram page is updated frequently, but also lacks high engagement from an even lower follower count (186 total) than their Facebook page. </w:t>
                </w:r>
              </w:p>
              <w:p w14:paraId="6526973C" w14:textId="15D0A4E5" w:rsidR="00B05FB4" w:rsidRPr="00B05FB4" w:rsidRDefault="00E22678" w:rsidP="005C1289">
                <w:pPr>
                  <w:pStyle w:val="Heading8"/>
                  <w:spacing w:line="480" w:lineRule="auto"/>
                  <w:ind w:right="60"/>
                  <w:jc w:val="both"/>
                  <w:outlineLvl w:val="7"/>
                  <w:rPr>
                    <w:color w:val="7F7F7F" w:themeColor="text1" w:themeTint="80"/>
                  </w:rPr>
                </w:pPr>
                <w:r>
                  <w:rPr>
                    <w:noProof/>
                  </w:rPr>
                  <w:drawing>
                    <wp:anchor distT="0" distB="0" distL="114300" distR="114300" simplePos="0" relativeHeight="251665408" behindDoc="0" locked="0" layoutInCell="1" allowOverlap="1" wp14:anchorId="5F8E6E55" wp14:editId="7EF0A4AC">
                      <wp:simplePos x="0" y="0"/>
                      <wp:positionH relativeFrom="column">
                        <wp:posOffset>-29210</wp:posOffset>
                      </wp:positionH>
                      <wp:positionV relativeFrom="paragraph">
                        <wp:posOffset>274321</wp:posOffset>
                      </wp:positionV>
                      <wp:extent cx="781050" cy="786040"/>
                      <wp:effectExtent l="0" t="0" r="0" b="0"/>
                      <wp:wrapNone/>
                      <wp:docPr id="15" name="Picture 15" descr="linkedin | QV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edin | QVCC"/>
                              <pic:cNvPicPr>
                                <a:picLocks noChangeAspect="1" noChangeArrowheads="1"/>
                              </pic:cNvPicPr>
                            </pic:nvPicPr>
                            <pic:blipFill rotWithShape="1">
                              <a:blip r:embed="rId14" cstate="print">
                                <a:alphaModFix amt="20000"/>
                                <a:extLst>
                                  <a:ext uri="{28A0092B-C50C-407E-A947-70E740481C1C}">
                                    <a14:useLocalDpi xmlns:a14="http://schemas.microsoft.com/office/drawing/2010/main" val="0"/>
                                  </a:ext>
                                </a:extLst>
                              </a:blip>
                              <a:srcRect l="25000" t="5128" r="24840" b="5128"/>
                              <a:stretch/>
                            </pic:blipFill>
                            <pic:spPr bwMode="auto">
                              <a:xfrm>
                                <a:off x="0" y="0"/>
                                <a:ext cx="786491" cy="7915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5FB4">
                  <w:rPr>
                    <w:color w:val="7F7F7F" w:themeColor="text1" w:themeTint="80"/>
                  </w:rPr>
                  <w:t>LinkedIn</w:t>
                </w:r>
              </w:p>
              <w:p w14:paraId="6AB40B7F" w14:textId="5CF1201A" w:rsidR="00BD6A73" w:rsidRPr="000143E6" w:rsidRDefault="00DC74B8" w:rsidP="005C1289">
                <w:pPr>
                  <w:shd w:val="clear" w:color="auto" w:fill="FFFFFF"/>
                  <w:tabs>
                    <w:tab w:val="left" w:pos="10155"/>
                  </w:tabs>
                  <w:spacing w:after="120" w:line="480" w:lineRule="auto"/>
                  <w:ind w:right="60"/>
                  <w:jc w:val="both"/>
                  <w:rPr>
                    <w:rFonts w:eastAsia="Times New Roman" w:cstheme="minorHAnsi"/>
                    <w:color w:val="000000"/>
                  </w:rPr>
                </w:pPr>
                <w:r w:rsidRPr="00DC74B8">
                  <w:rPr>
                    <w:rFonts w:eastAsia="Times New Roman" w:cstheme="minorHAnsi"/>
                    <w:b w:val="0"/>
                    <w:bCs w:val="0"/>
                    <w:color w:val="000000"/>
                  </w:rPr>
                  <w:t>The FCEE’s LinkedIn page is not updated frequently (most recent post 2 months ago), showing maintenance of this page is not a top priority.</w:t>
                </w:r>
                <w:r w:rsidRPr="00DC74B8">
                  <w:rPr>
                    <w:rFonts w:cstheme="minorHAnsi"/>
                    <w:b w:val="0"/>
                    <w:bCs w:val="0"/>
                  </w:rPr>
                  <w:t xml:space="preserve"> </w:t>
                </w:r>
                <w:r w:rsidRPr="00DC74B8">
                  <w:rPr>
                    <w:rFonts w:eastAsia="Times New Roman" w:cstheme="minorHAnsi"/>
                    <w:b w:val="0"/>
                    <w:bCs w:val="0"/>
                    <w:color w:val="000000"/>
                  </w:rPr>
                  <w:t xml:space="preserve">The page also has a low follower count </w:t>
                </w:r>
                <w:r w:rsidR="000A4E67">
                  <w:rPr>
                    <w:rFonts w:eastAsia="Times New Roman" w:cstheme="minorHAnsi"/>
                    <w:b w:val="0"/>
                    <w:bCs w:val="0"/>
                    <w:color w:val="000000"/>
                  </w:rPr>
                  <w:t>of 217 in total (Appendix: Social Media Infographic).</w:t>
                </w:r>
              </w:p>
              <w:p w14:paraId="4AFF9C47" w14:textId="7D7084DF" w:rsidR="00DC74B8" w:rsidRPr="00DC74B8" w:rsidRDefault="001D628B" w:rsidP="005C1289">
                <w:pPr>
                  <w:pStyle w:val="Heading1"/>
                  <w:tabs>
                    <w:tab w:val="left" w:pos="10155"/>
                  </w:tabs>
                  <w:spacing w:line="480" w:lineRule="auto"/>
                  <w:ind w:right="150"/>
                  <w:jc w:val="both"/>
                  <w:outlineLvl w:val="0"/>
                  <w:rPr>
                    <w:b w:val="0"/>
                    <w:bCs w:val="0"/>
                    <w:noProof/>
                    <w:sz w:val="32"/>
                  </w:rPr>
                </w:pPr>
                <w:r>
                  <w:rPr>
                    <w:noProof/>
                  </w:rPr>
                  <w:drawing>
                    <wp:anchor distT="0" distB="0" distL="114300" distR="114300" simplePos="0" relativeHeight="251668480" behindDoc="0" locked="0" layoutInCell="1" allowOverlap="1" wp14:anchorId="5C17B0E6" wp14:editId="44E870BC">
                      <wp:simplePos x="0" y="0"/>
                      <wp:positionH relativeFrom="column">
                        <wp:posOffset>5771515</wp:posOffset>
                      </wp:positionH>
                      <wp:positionV relativeFrom="paragraph">
                        <wp:posOffset>389255</wp:posOffset>
                      </wp:positionV>
                      <wp:extent cx="762000" cy="803260"/>
                      <wp:effectExtent l="0" t="0" r="0" b="0"/>
                      <wp:wrapNone/>
                      <wp:docPr id="18" name="Picture 18" descr="No Ads Icon H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Ads Icon HD Stock Images | Shutterstock"/>
                              <pic:cNvPicPr>
                                <a:picLocks noChangeAspect="1" noChangeArrowheads="1"/>
                              </pic:cNvPicPr>
                            </pic:nvPicPr>
                            <pic:blipFill rotWithShape="1">
                              <a:blip r:embed="rId15" cstate="print">
                                <a:alphaModFix amt="20000"/>
                                <a:extLst>
                                  <a:ext uri="{28A0092B-C50C-407E-A947-70E740481C1C}">
                                    <a14:useLocalDpi xmlns:a14="http://schemas.microsoft.com/office/drawing/2010/main" val="0"/>
                                  </a:ext>
                                </a:extLst>
                              </a:blip>
                              <a:srcRect l="4231" r="3847" b="10000"/>
                              <a:stretch/>
                            </pic:blipFill>
                            <pic:spPr bwMode="auto">
                              <a:xfrm>
                                <a:off x="0" y="0"/>
                                <a:ext cx="762000" cy="803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4B8">
                  <w:rPr>
                    <w:noProof/>
                    <w:sz w:val="32"/>
                  </w:rPr>
                  <w:t>Ads</w:t>
                </w:r>
              </w:p>
              <w:p w14:paraId="51327B81" w14:textId="0B3DA3F4" w:rsidR="0045799F" w:rsidRPr="000143E6" w:rsidRDefault="00DC74B8" w:rsidP="005C1289">
                <w:pPr>
                  <w:shd w:val="clear" w:color="auto" w:fill="FFFFFF"/>
                  <w:tabs>
                    <w:tab w:val="left" w:pos="10155"/>
                  </w:tabs>
                  <w:spacing w:after="120" w:line="480" w:lineRule="auto"/>
                  <w:ind w:right="60"/>
                  <w:jc w:val="both"/>
                  <w:rPr>
                    <w:rFonts w:eastAsia="Times New Roman" w:cstheme="minorHAnsi"/>
                    <w:color w:val="000000"/>
                  </w:rPr>
                </w:pPr>
                <w:r w:rsidRPr="00DC74B8">
                  <w:rPr>
                    <w:rFonts w:eastAsia="Times New Roman" w:cstheme="minorHAnsi"/>
                    <w:b w:val="0"/>
                    <w:bCs w:val="0"/>
                    <w:color w:val="000000"/>
                  </w:rPr>
                  <w:t>While searching for the FCEE on Google, no ads came up in search results. Additionally, when scanning the FCEE’s social media pages, there were not any ads in their post feeds.</w:t>
                </w:r>
                <w:r w:rsidR="001D628B">
                  <w:rPr>
                    <w:noProof/>
                  </w:rPr>
                  <w:t xml:space="preserve"> </w:t>
                </w:r>
              </w:p>
              <w:p w14:paraId="04A055B3" w14:textId="14628670" w:rsidR="00B70A9E" w:rsidRPr="0015025B" w:rsidRDefault="005C1289" w:rsidP="005C1289">
                <w:pPr>
                  <w:pStyle w:val="Heading1"/>
                  <w:tabs>
                    <w:tab w:val="left" w:pos="9975"/>
                  </w:tabs>
                  <w:spacing w:line="480" w:lineRule="auto"/>
                  <w:jc w:val="both"/>
                  <w:outlineLvl w:val="0"/>
                  <w:rPr>
                    <w:b w:val="0"/>
                    <w:bCs w:val="0"/>
                    <w:noProof/>
                    <w:sz w:val="32"/>
                  </w:rPr>
                </w:pPr>
                <w:r>
                  <w:rPr>
                    <w:noProof/>
                  </w:rPr>
                  <w:drawing>
                    <wp:anchor distT="0" distB="0" distL="114300" distR="114300" simplePos="0" relativeHeight="251667456" behindDoc="1" locked="0" layoutInCell="1" allowOverlap="1" wp14:anchorId="3560EBAD" wp14:editId="335BC1E3">
                      <wp:simplePos x="0" y="0"/>
                      <wp:positionH relativeFrom="margin">
                        <wp:posOffset>4618355</wp:posOffset>
                      </wp:positionH>
                      <wp:positionV relativeFrom="margin">
                        <wp:posOffset>5314950</wp:posOffset>
                      </wp:positionV>
                      <wp:extent cx="1838325" cy="822325"/>
                      <wp:effectExtent l="0" t="0" r="9525" b="0"/>
                      <wp:wrapTight wrapText="bothSides">
                        <wp:wrapPolygon edited="0">
                          <wp:start x="0" y="0"/>
                          <wp:lineTo x="0" y="21016"/>
                          <wp:lineTo x="21488" y="21016"/>
                          <wp:lineTo x="21488" y="0"/>
                          <wp:lineTo x="0" y="0"/>
                        </wp:wrapPolygon>
                      </wp:wrapTight>
                      <wp:docPr id="17" name="Picture 17" descr="Use Google Analytics to Optimize Advertising Spend — Zach Heller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Google Analytics to Optimize Advertising Spend — Zach Heller Marketing"/>
                              <pic:cNvPicPr>
                                <a:picLocks noChangeAspect="1" noChangeArrowheads="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0" y="0"/>
                                <a:ext cx="1838325"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C74B8">
                  <w:rPr>
                    <w:noProof/>
                    <w:sz w:val="32"/>
                  </w:rPr>
                  <w:t>Google Analytics</w:t>
                </w:r>
              </w:p>
              <w:p w14:paraId="307F849C" w14:textId="007B4714" w:rsidR="00DC74B8" w:rsidRPr="000143E6" w:rsidRDefault="00B70A9E" w:rsidP="005C1289">
                <w:pPr>
                  <w:shd w:val="clear" w:color="auto" w:fill="FFFFFF"/>
                  <w:tabs>
                    <w:tab w:val="left" w:pos="9975"/>
                  </w:tabs>
                  <w:spacing w:after="120" w:line="480" w:lineRule="auto"/>
                  <w:jc w:val="both"/>
                  <w:rPr>
                    <w:rFonts w:eastAsia="Times New Roman" w:cstheme="minorHAnsi"/>
                    <w:b w:val="0"/>
                    <w:bCs w:val="0"/>
                    <w:color w:val="000000"/>
                  </w:rPr>
                </w:pPr>
                <w:r w:rsidRPr="000143E6">
                  <w:rPr>
                    <w:rFonts w:eastAsia="Times New Roman" w:cstheme="minorHAnsi"/>
                    <w:b w:val="0"/>
                    <w:bCs w:val="0"/>
                    <w:color w:val="000000"/>
                  </w:rPr>
                  <w:t>The</w:t>
                </w:r>
                <w:r w:rsidR="00DC74B8" w:rsidRPr="000143E6">
                  <w:rPr>
                    <w:rFonts w:eastAsia="Times New Roman" w:cstheme="minorHAnsi"/>
                    <w:b w:val="0"/>
                    <w:bCs w:val="0"/>
                    <w:color w:val="000000"/>
                  </w:rPr>
                  <w:t xml:space="preserve"> FCEE’s website has seen 407 users since July 1, 2021. Of these users, 336 are new to the website, making up for 82.7% of total users (Appendix: Figure 1).</w:t>
                </w:r>
                <w:r w:rsidR="000143E6" w:rsidRPr="000143E6">
                  <w:rPr>
                    <w:rFonts w:eastAsia="Times New Roman" w:cstheme="minorHAnsi"/>
                    <w:b w:val="0"/>
                    <w:bCs w:val="0"/>
                    <w:color w:val="000000"/>
                  </w:rPr>
                  <w:t xml:space="preserve"> </w:t>
                </w:r>
                <w:r w:rsidR="00DC74B8" w:rsidRPr="000143E6">
                  <w:rPr>
                    <w:rFonts w:eastAsia="Times New Roman" w:cstheme="minorHAnsi"/>
                    <w:b w:val="0"/>
                    <w:bCs w:val="0"/>
                    <w:color w:val="000000"/>
                  </w:rPr>
                  <w:t>38.8% of these users found the website by doing an organic search and 53.3% of these users by</w:t>
                </w:r>
                <w:r w:rsidR="000143E6" w:rsidRPr="000143E6">
                  <w:rPr>
                    <w:rFonts w:eastAsia="Times New Roman" w:cstheme="minorHAnsi"/>
                    <w:b w:val="0"/>
                    <w:bCs w:val="0"/>
                    <w:color w:val="000000"/>
                  </w:rPr>
                  <w:t xml:space="preserve"> </w:t>
                </w:r>
                <w:r w:rsidR="00DC74B8" w:rsidRPr="000143E6">
                  <w:rPr>
                    <w:rFonts w:eastAsia="Times New Roman" w:cstheme="minorHAnsi"/>
                    <w:b w:val="0"/>
                    <w:bCs w:val="0"/>
                    <w:color w:val="000000"/>
                  </w:rPr>
                  <w:t xml:space="preserve">direct search, with less than 8% of users by referral or social media (Appendix: Figure 2). It is surprising that only 5 out of the 407 users found the website through social media because more than 50% of them are aged 18 to 34 (Appendix: Figure 3). Throughout the month of July, there have been 567 total visits to the site, showing users are returning to the website. The average number of sessions per user is 1.39, so almost half the users are returning to the website for another visit. The average session duration is 3 minutes and 9 seconds, with only 2 pages per session. The website takes about 28 seconds to load a page, which does not sound like a long time, but </w:t>
                </w:r>
                <w:r w:rsidR="00DC74B8" w:rsidRPr="000143E6">
                  <w:rPr>
                    <w:rFonts w:eastAsia="Times New Roman" w:cstheme="minorHAnsi"/>
                    <w:b w:val="0"/>
                    <w:bCs w:val="0"/>
                    <w:color w:val="000000"/>
                  </w:rPr>
                  <w:lastRenderedPageBreak/>
                  <w:t>people have become impatient with technology. This may be why users are only viewing 2 pages while on the website. Finally, the bounce rate is 61.38%. This means more than half of the people visiting the website leave after viewing the first page. This could be due to the pop up asking for your information when you first visit the site.</w:t>
                </w:r>
              </w:p>
              <w:p w14:paraId="2184A8BB" w14:textId="27920C50" w:rsidR="00074A85" w:rsidRPr="000143E6" w:rsidRDefault="00074A85" w:rsidP="005C1289">
                <w:pPr>
                  <w:pStyle w:val="Heading1"/>
                  <w:tabs>
                    <w:tab w:val="left" w:pos="10155"/>
                  </w:tabs>
                  <w:spacing w:line="480" w:lineRule="auto"/>
                  <w:ind w:right="150" w:hanging="15"/>
                  <w:outlineLvl w:val="0"/>
                  <w:rPr>
                    <w:b w:val="0"/>
                    <w:bCs w:val="0"/>
                    <w:noProof/>
                    <w:sz w:val="32"/>
                  </w:rPr>
                </w:pPr>
                <w:r>
                  <w:rPr>
                    <w:noProof/>
                  </w:rPr>
                  <w:drawing>
                    <wp:anchor distT="0" distB="0" distL="114300" distR="114300" simplePos="0" relativeHeight="251684864" behindDoc="0" locked="0" layoutInCell="1" allowOverlap="1" wp14:anchorId="57C29035" wp14:editId="1A8CF613">
                      <wp:simplePos x="0" y="0"/>
                      <wp:positionH relativeFrom="column">
                        <wp:posOffset>2246630</wp:posOffset>
                      </wp:positionH>
                      <wp:positionV relativeFrom="paragraph">
                        <wp:posOffset>331470</wp:posOffset>
                      </wp:positionV>
                      <wp:extent cx="1704975" cy="2110453"/>
                      <wp:effectExtent l="0" t="0" r="0" b="4445"/>
                      <wp:wrapNone/>
                      <wp:docPr id="37" name="Picture 37" descr="Picture Library Stock At Desk Transparent Images Pluspngcom - Businessman  Clipart Png Transparent PNG - 1198x1445 - Free Download on 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Library Stock At Desk Transparent Images Pluspngcom - Businessman  Clipart Png Transparent PNG - 1198x1445 - Free Download on NicePNG"/>
                              <pic:cNvPicPr>
                                <a:picLocks noChangeAspect="1" noChangeArrowheads="1"/>
                              </pic:cNvPicPr>
                            </pic:nvPicPr>
                            <pic:blipFill>
                              <a:blip r:embed="rId17" cstate="print">
                                <a:alphaModFix amt="20000"/>
                                <a:extLst>
                                  <a:ext uri="{28A0092B-C50C-407E-A947-70E740481C1C}">
                                    <a14:useLocalDpi xmlns:a14="http://schemas.microsoft.com/office/drawing/2010/main" val="0"/>
                                  </a:ext>
                                </a:extLst>
                              </a:blip>
                              <a:srcRect/>
                              <a:stretch>
                                <a:fillRect/>
                              </a:stretch>
                            </pic:blipFill>
                            <pic:spPr bwMode="auto">
                              <a:xfrm>
                                <a:off x="0" y="0"/>
                                <a:ext cx="1704975" cy="2110453"/>
                              </a:xfrm>
                              <a:prstGeom prst="rect">
                                <a:avLst/>
                              </a:prstGeom>
                              <a:noFill/>
                              <a:ln>
                                <a:noFill/>
                              </a:ln>
                            </pic:spPr>
                          </pic:pic>
                        </a:graphicData>
                      </a:graphic>
                      <wp14:sizeRelH relativeFrom="page">
                        <wp14:pctWidth>0</wp14:pctWidth>
                      </wp14:sizeRelH>
                      <wp14:sizeRelV relativeFrom="page">
                        <wp14:pctHeight>0</wp14:pctHeight>
                      </wp14:sizeRelV>
                    </wp:anchor>
                  </w:drawing>
                </w:r>
                <w:r w:rsidR="006C2C9F">
                  <w:rPr>
                    <w:noProof/>
                    <w:sz w:val="32"/>
                  </w:rPr>
                  <w:t>Client Persona</w:t>
                </w:r>
              </w:p>
              <w:p w14:paraId="244A6DBF" w14:textId="757BB1EE" w:rsidR="00DC74B8" w:rsidRDefault="007721A3" w:rsidP="005C1289">
                <w:pPr>
                  <w:spacing w:after="120" w:line="480" w:lineRule="auto"/>
                  <w:ind w:right="60"/>
                  <w:jc w:val="both"/>
                  <w:rPr>
                    <w:rFonts w:eastAsia="Times New Roman" w:cstheme="minorHAnsi"/>
                    <w:color w:val="auto"/>
                  </w:rPr>
                </w:pPr>
                <w:r w:rsidRPr="00074A85">
                  <w:rPr>
                    <w:rFonts w:eastAsia="Times New Roman" w:cstheme="minorHAnsi"/>
                    <w:b w:val="0"/>
                    <w:bCs w:val="0"/>
                    <w:color w:val="auto"/>
                  </w:rPr>
                  <w:t xml:space="preserve">Philanthropy focused businesses are high revenue companies/corporations that have the ability to donate a minimum of $15,000 a year (Appendix: Client Persona). They are located within the state of Florida where they can witness the changes and improvements made with their donations. These businesses are likely within the same financial niche as FCEE, as they are hoping to influence and educate the leaders of tomorrow who can help build up their company’s legacy. Some examples of these businesses are Raymond James, Northwestern Mutual, </w:t>
                </w:r>
                <w:proofErr w:type="spellStart"/>
                <w:r w:rsidRPr="00074A85">
                  <w:rPr>
                    <w:rFonts w:eastAsia="Times New Roman" w:cstheme="minorHAnsi"/>
                    <w:b w:val="0"/>
                    <w:bCs w:val="0"/>
                    <w:color w:val="auto"/>
                  </w:rPr>
                  <w:t>Midflorida</w:t>
                </w:r>
                <w:proofErr w:type="spellEnd"/>
                <w:r w:rsidRPr="00074A85">
                  <w:rPr>
                    <w:rFonts w:eastAsia="Times New Roman" w:cstheme="minorHAnsi"/>
                    <w:b w:val="0"/>
                    <w:bCs w:val="0"/>
                    <w:color w:val="auto"/>
                  </w:rPr>
                  <w:t xml:space="preserve"> Credit Union, and possibly even some commerce companies such as Crown Automotive Group.</w:t>
                </w:r>
              </w:p>
              <w:p w14:paraId="62F62C27" w14:textId="17A0C1AD" w:rsidR="000143E6" w:rsidRPr="005C1289" w:rsidRDefault="000143E6" w:rsidP="005C1289">
                <w:pPr>
                  <w:pStyle w:val="Heading1"/>
                  <w:tabs>
                    <w:tab w:val="left" w:pos="10155"/>
                  </w:tabs>
                  <w:spacing w:line="480" w:lineRule="auto"/>
                  <w:ind w:right="150"/>
                  <w:jc w:val="both"/>
                  <w:outlineLvl w:val="0"/>
                  <w:rPr>
                    <w:b w:val="0"/>
                    <w:bCs w:val="0"/>
                  </w:rPr>
                </w:pPr>
                <w:r w:rsidRPr="007721A3">
                  <w:rPr>
                    <w:noProof/>
                    <w:sz w:val="32"/>
                  </w:rPr>
                  <w:t xml:space="preserve">Client </w:t>
                </w:r>
                <w:r>
                  <w:rPr>
                    <w:noProof/>
                    <w:sz w:val="32"/>
                  </w:rPr>
                  <w:t>Journey</w:t>
                </w:r>
              </w:p>
              <w:p w14:paraId="7E7AD5AB" w14:textId="4DD97688" w:rsidR="000143E6" w:rsidRPr="00A072D4" w:rsidRDefault="005C1289" w:rsidP="00A072D4">
                <w:pPr>
                  <w:spacing w:after="120" w:line="480" w:lineRule="auto"/>
                  <w:ind w:right="60"/>
                  <w:jc w:val="both"/>
                  <w:rPr>
                    <w:rFonts w:cstheme="minorHAnsi"/>
                    <w:b w:val="0"/>
                    <w:bCs w:val="0"/>
                    <w:color w:val="000000"/>
                  </w:rPr>
                </w:pPr>
                <w:r w:rsidRPr="00A072D4">
                  <w:rPr>
                    <w:noProof/>
                  </w:rPr>
                  <w:drawing>
                    <wp:anchor distT="0" distB="0" distL="114300" distR="114300" simplePos="0" relativeHeight="251721728" behindDoc="1" locked="0" layoutInCell="1" allowOverlap="1" wp14:anchorId="4C6F4340" wp14:editId="5043A338">
                      <wp:simplePos x="0" y="0"/>
                      <wp:positionH relativeFrom="column">
                        <wp:posOffset>5476240</wp:posOffset>
                      </wp:positionH>
                      <wp:positionV relativeFrom="paragraph">
                        <wp:posOffset>27940</wp:posOffset>
                      </wp:positionV>
                      <wp:extent cx="1028700" cy="1066800"/>
                      <wp:effectExtent l="0" t="0" r="0" b="0"/>
                      <wp:wrapThrough wrapText="bothSides">
                        <wp:wrapPolygon edited="0">
                          <wp:start x="0" y="0"/>
                          <wp:lineTo x="0" y="21214"/>
                          <wp:lineTo x="21200" y="21214"/>
                          <wp:lineTo x="21200" y="0"/>
                          <wp:lineTo x="0" y="0"/>
                        </wp:wrapPolygon>
                      </wp:wrapThrough>
                      <wp:docPr id="38" name="Picture 3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funnel chart&#10;&#10;Description automatically generated"/>
                              <pic:cNvPicPr/>
                            </pic:nvPicPr>
                            <pic:blipFill rotWithShape="1">
                              <a:blip r:embed="rId18" cstate="print">
                                <a:alphaModFix/>
                                <a:extLst>
                                  <a:ext uri="{28A0092B-C50C-407E-A947-70E740481C1C}">
                                    <a14:useLocalDpi xmlns:a14="http://schemas.microsoft.com/office/drawing/2010/main" val="0"/>
                                  </a:ext>
                                </a:extLst>
                              </a:blip>
                              <a:srcRect t="4838" b="4033"/>
                              <a:stretch/>
                            </pic:blipFill>
                            <pic:spPr bwMode="auto">
                              <a:xfrm>
                                <a:off x="0" y="0"/>
                                <a:ext cx="1028700"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3E6" w:rsidRPr="00A072D4">
                  <w:rPr>
                    <w:rFonts w:cstheme="minorHAnsi"/>
                    <w:b w:val="0"/>
                    <w:bCs w:val="0"/>
                    <w:color w:val="000000"/>
                  </w:rPr>
                  <w:t xml:space="preserve">The client journey for the FCEE begins at the top of the funnel in the </w:t>
                </w:r>
                <w:r w:rsidR="000143E6" w:rsidRPr="00A072D4">
                  <w:rPr>
                    <w:rFonts w:cstheme="minorHAnsi"/>
                    <w:b w:val="0"/>
                    <w:bCs w:val="0"/>
                    <w:i/>
                    <w:iCs/>
                    <w:color w:val="000000"/>
                  </w:rPr>
                  <w:t>awareness</w:t>
                </w:r>
                <w:r w:rsidR="000143E6" w:rsidRPr="00A072D4">
                  <w:rPr>
                    <w:rFonts w:cstheme="minorHAnsi"/>
                    <w:b w:val="0"/>
                    <w:bCs w:val="0"/>
                    <w:iCs/>
                    <w:color w:val="000000"/>
                  </w:rPr>
                  <w:t xml:space="preserve"> stage (Appendix: Client Journey Infographic)</w:t>
                </w:r>
                <w:r w:rsidR="000143E6" w:rsidRPr="00A072D4">
                  <w:rPr>
                    <w:rFonts w:cstheme="minorHAnsi"/>
                    <w:b w:val="0"/>
                    <w:bCs w:val="0"/>
                    <w:color w:val="000000"/>
                  </w:rPr>
                  <w:t xml:space="preserve">. This is where the FCEE grows brand awareness and initiates customer recognition by using outlets such as social signals (both paid and organic), sponsorships (schools and their Florida Stock Market and Budget Challenge), and with influences like Brandon Copeland. This is where companies familiarize themselves with FCEE and learn their message. The second level of the funnel is the </w:t>
                </w:r>
                <w:r w:rsidR="000143E6" w:rsidRPr="00A072D4">
                  <w:rPr>
                    <w:rFonts w:cstheme="minorHAnsi"/>
                    <w:b w:val="0"/>
                    <w:bCs w:val="0"/>
                    <w:i/>
                    <w:iCs/>
                    <w:color w:val="000000"/>
                  </w:rPr>
                  <w:t>acquisition</w:t>
                </w:r>
                <w:r w:rsidR="000143E6" w:rsidRPr="00A072D4">
                  <w:rPr>
                    <w:rFonts w:cstheme="minorHAnsi"/>
                    <w:b w:val="0"/>
                    <w:bCs w:val="0"/>
                    <w:color w:val="000000"/>
                  </w:rPr>
                  <w:t xml:space="preserve"> stage. At this point, their target audience, philanthropy-focused businesses, gain an attraction to FCEE. Companies start learning more, and eventually start looking into their material or following the FCEE. From here, the funnel drops down into the </w:t>
                </w:r>
                <w:r w:rsidR="000143E6" w:rsidRPr="00A072D4">
                  <w:rPr>
                    <w:rFonts w:cstheme="minorHAnsi"/>
                    <w:b w:val="0"/>
                    <w:bCs w:val="0"/>
                    <w:i/>
                    <w:iCs/>
                    <w:color w:val="000000"/>
                  </w:rPr>
                  <w:t>activation</w:t>
                </w:r>
                <w:r w:rsidR="000143E6" w:rsidRPr="00A072D4">
                  <w:rPr>
                    <w:rFonts w:cstheme="minorHAnsi"/>
                    <w:b w:val="0"/>
                    <w:bCs w:val="0"/>
                    <w:iCs/>
                    <w:color w:val="000000"/>
                  </w:rPr>
                  <w:t xml:space="preserve"> stage</w:t>
                </w:r>
                <w:r w:rsidR="000143E6" w:rsidRPr="00A072D4">
                  <w:rPr>
                    <w:rFonts w:cstheme="minorHAnsi"/>
                    <w:b w:val="0"/>
                    <w:bCs w:val="0"/>
                    <w:color w:val="000000"/>
                  </w:rPr>
                  <w:t xml:space="preserve">. Companies that are supportive of FCEE’s goals and mission become more engaged with the nonprofit. They attend webinars or workshops. They download financial resources to check FCEE’s authority in finances and even subscribe to newsletters to keep up to date on their actions. They may approach FCEE representatives at fundraisers or conferences to shake hands and inquire about the roadmap of FCEE. As they fall further down the funnel, some eventually drop into the beloved </w:t>
                </w:r>
                <w:r w:rsidR="000143E6" w:rsidRPr="00A072D4">
                  <w:rPr>
                    <w:rFonts w:cstheme="minorHAnsi"/>
                    <w:b w:val="0"/>
                    <w:bCs w:val="0"/>
                    <w:i/>
                    <w:iCs/>
                    <w:color w:val="000000"/>
                  </w:rPr>
                  <w:t>conversion</w:t>
                </w:r>
                <w:r w:rsidR="000143E6" w:rsidRPr="00A072D4">
                  <w:rPr>
                    <w:rFonts w:cstheme="minorHAnsi"/>
                    <w:b w:val="0"/>
                    <w:bCs w:val="0"/>
                    <w:color w:val="000000"/>
                  </w:rPr>
                  <w:t xml:space="preserve"> bucket. This typically takes place around the end of the fiscal year or tax season. The interested party has performed due diligence and is ready to write out the donation check. The once </w:t>
                </w:r>
                <w:r w:rsidR="000143E6" w:rsidRPr="00A072D4">
                  <w:rPr>
                    <w:rFonts w:cstheme="minorHAnsi"/>
                    <w:b w:val="0"/>
                    <w:bCs w:val="0"/>
                    <w:color w:val="000000"/>
                  </w:rPr>
                  <w:lastRenderedPageBreak/>
                  <w:t xml:space="preserve">labeled </w:t>
                </w:r>
                <w:r w:rsidR="000143E6" w:rsidRPr="00A072D4">
                  <w:rPr>
                    <w:rFonts w:cstheme="minorHAnsi"/>
                    <w:b w:val="0"/>
                    <w:bCs w:val="0"/>
                    <w:i/>
                    <w:iCs/>
                    <w:color w:val="000000"/>
                  </w:rPr>
                  <w:t>prospect</w:t>
                </w:r>
                <w:r w:rsidR="000143E6" w:rsidRPr="00A072D4">
                  <w:rPr>
                    <w:rFonts w:cstheme="minorHAnsi"/>
                    <w:b w:val="0"/>
                    <w:bCs w:val="0"/>
                    <w:color w:val="000000"/>
                  </w:rPr>
                  <w:t xml:space="preserve"> is deemed a contributed donor. However, even though funds have been received, the work does not stop there. </w:t>
                </w:r>
                <w:r w:rsidR="000143E6" w:rsidRPr="00A072D4">
                  <w:rPr>
                    <w:rFonts w:cstheme="minorHAnsi"/>
                    <w:b w:val="0"/>
                    <w:bCs w:val="0"/>
                    <w:i/>
                    <w:iCs/>
                    <w:color w:val="000000"/>
                  </w:rPr>
                  <w:t>Retention</w:t>
                </w:r>
                <w:r w:rsidR="000143E6" w:rsidRPr="00A072D4">
                  <w:rPr>
                    <w:rFonts w:cstheme="minorHAnsi"/>
                    <w:b w:val="0"/>
                    <w:bCs w:val="0"/>
                    <w:color w:val="000000"/>
                  </w:rPr>
                  <w:t xml:space="preserve"> must be performed to keep the donor actively engaged and interested in the following year. This is where collateral such as calendars from the Calendar Contest are sent out, as well as the annual flyer which covers allocations of the donated resources. Additionally, donors are presented with future event invites for fundraisers and conferences. In time, with perseverance and consistency, these one-time donors become repeat donors for years to come.</w:t>
                </w:r>
              </w:p>
              <w:p w14:paraId="06CD1EEA" w14:textId="36A75882" w:rsidR="000143E6" w:rsidRPr="000143E6" w:rsidRDefault="000143E6" w:rsidP="005C1289">
                <w:pPr>
                  <w:pStyle w:val="Heading1"/>
                  <w:tabs>
                    <w:tab w:val="left" w:pos="10155"/>
                  </w:tabs>
                  <w:spacing w:line="480" w:lineRule="auto"/>
                  <w:ind w:right="150"/>
                  <w:jc w:val="both"/>
                  <w:outlineLvl w:val="0"/>
                  <w:rPr>
                    <w:bCs w:val="0"/>
                  </w:rPr>
                </w:pPr>
                <w:r>
                  <w:rPr>
                    <w:noProof/>
                  </w:rPr>
                  <w:drawing>
                    <wp:anchor distT="0" distB="0" distL="114300" distR="114300" simplePos="0" relativeHeight="251726848" behindDoc="0" locked="0" layoutInCell="1" allowOverlap="1" wp14:anchorId="6BB34509" wp14:editId="521F3E61">
                      <wp:simplePos x="0" y="0"/>
                      <wp:positionH relativeFrom="column">
                        <wp:posOffset>5038090</wp:posOffset>
                      </wp:positionH>
                      <wp:positionV relativeFrom="paragraph">
                        <wp:posOffset>561975</wp:posOffset>
                      </wp:positionV>
                      <wp:extent cx="1362075" cy="1418590"/>
                      <wp:effectExtent l="0" t="0" r="9525" b="0"/>
                      <wp:wrapSquare wrapText="bothSides"/>
                      <wp:docPr id="42" name="Picture 42" descr="How to do a competitiv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o a competitive analysis"/>
                              <pic:cNvPicPr>
                                <a:picLocks noChangeAspect="1" noChangeArrowheads="1"/>
                              </pic:cNvPicPr>
                            </pic:nvPicPr>
                            <pic:blipFill rotWithShape="1">
                              <a:blip r:embed="rId19">
                                <a:extLst>
                                  <a:ext uri="{28A0092B-C50C-407E-A947-70E740481C1C}">
                                    <a14:useLocalDpi xmlns:a14="http://schemas.microsoft.com/office/drawing/2010/main" val="0"/>
                                  </a:ext>
                                </a:extLst>
                              </a:blip>
                              <a:srcRect l="34454" t="3484" r="34136" b="21621"/>
                              <a:stretch/>
                            </pic:blipFill>
                            <pic:spPr bwMode="auto">
                              <a:xfrm>
                                <a:off x="0" y="0"/>
                                <a:ext cx="1362075" cy="1418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43E6">
                  <w:rPr>
                    <w:noProof/>
                    <w:sz w:val="32"/>
                  </w:rPr>
                  <w:t>Competitor Analysis</w:t>
                </w:r>
              </w:p>
              <w:p w14:paraId="3A906B0C" w14:textId="77777777" w:rsidR="000143E6" w:rsidRPr="000143E6" w:rsidRDefault="000143E6" w:rsidP="005C1289">
                <w:pPr>
                  <w:tabs>
                    <w:tab w:val="left" w:pos="10155"/>
                  </w:tabs>
                  <w:spacing w:after="120" w:line="480" w:lineRule="auto"/>
                  <w:ind w:right="60"/>
                  <w:jc w:val="both"/>
                  <w:rPr>
                    <w:rFonts w:eastAsia="Times New Roman" w:cstheme="minorHAnsi"/>
                    <w:b w:val="0"/>
                    <w:bCs w:val="0"/>
                  </w:rPr>
                </w:pPr>
                <w:r w:rsidRPr="000143E6">
                  <w:rPr>
                    <w:rFonts w:eastAsia="Times New Roman" w:cstheme="minorHAnsi"/>
                    <w:b w:val="0"/>
                    <w:bCs w:val="0"/>
                    <w:color w:val="000000"/>
                  </w:rPr>
                  <w:t>A competitor for FCEE can easily be found by searching for one of their highly desired keywords on a search engine. In this case, the key phrase ‘personal finance courses for high school students’ was used, and the competitor, National Financial Educators Council (NFEC), was found to be lingering at the top of the Google search results.</w:t>
                </w:r>
              </w:p>
              <w:p w14:paraId="51678233" w14:textId="545AC8CC" w:rsidR="000143E6" w:rsidRPr="000143E6" w:rsidRDefault="000143E6" w:rsidP="005C1289">
                <w:pPr>
                  <w:tabs>
                    <w:tab w:val="left" w:pos="-360"/>
                    <w:tab w:val="left" w:pos="10155"/>
                  </w:tabs>
                  <w:spacing w:after="120" w:line="480" w:lineRule="auto"/>
                  <w:ind w:right="60"/>
                  <w:jc w:val="both"/>
                  <w:rPr>
                    <w:rFonts w:eastAsia="Times New Roman" w:cstheme="minorHAnsi"/>
                    <w:b w:val="0"/>
                    <w:bCs w:val="0"/>
                  </w:rPr>
                </w:pPr>
                <w:r w:rsidRPr="000143E6">
                  <w:rPr>
                    <w:rFonts w:eastAsia="Times New Roman" w:cstheme="minorHAnsi"/>
                    <w:b w:val="0"/>
                    <w:bCs w:val="0"/>
                    <w:color w:val="000000"/>
                  </w:rPr>
                  <w:t>Analyzing the NFEC from a website point of view (both desktop and mobile), they have developed a site that is optimized for friendly engagement. Their interface offers a plethora of options, from the basics of their mission and goals, to resources, whether they are for a financial education or financial coaching purpose. The homepage easily dictates the purpose of the business, as well as what they are looking to achieve; “</w:t>
                </w:r>
                <w:r w:rsidRPr="000143E6">
                  <w:rPr>
                    <w:rFonts w:eastAsia="Times New Roman" w:cstheme="minorHAnsi"/>
                    <w:b w:val="0"/>
                    <w:bCs w:val="0"/>
                    <w:i/>
                    <w:iCs/>
                    <w:color w:val="000000"/>
                  </w:rPr>
                  <w:t>Providing the resources, training, &amp; support to financial educators &amp; financial coaches called to help communities work toward greater financial well-being.</w:t>
                </w:r>
                <w:r w:rsidRPr="000143E6">
                  <w:rPr>
                    <w:rFonts w:eastAsia="Times New Roman" w:cstheme="minorHAnsi"/>
                    <w:b w:val="0"/>
                    <w:bCs w:val="0"/>
                    <w:color w:val="000000"/>
                  </w:rPr>
                  <w:t>” Below the fold, they layout their solutions, role, social performance goals, and shared outcome goals. Overall, they have formatted a successful homepage, which can reach the visitor and display the purpose of the website.</w:t>
                </w:r>
              </w:p>
              <w:p w14:paraId="0AFACC60" w14:textId="5A102CCB" w:rsidR="000143E6" w:rsidRPr="000143E6" w:rsidRDefault="000143E6" w:rsidP="005C1289">
                <w:pPr>
                  <w:tabs>
                    <w:tab w:val="left" w:pos="-360"/>
                    <w:tab w:val="left" w:pos="10155"/>
                  </w:tabs>
                  <w:spacing w:after="120" w:line="480" w:lineRule="auto"/>
                  <w:ind w:right="60"/>
                  <w:jc w:val="both"/>
                  <w:rPr>
                    <w:rFonts w:eastAsia="Times New Roman" w:cstheme="minorHAnsi"/>
                    <w:b w:val="0"/>
                    <w:bCs w:val="0"/>
                  </w:rPr>
                </w:pPr>
                <w:r w:rsidRPr="000143E6">
                  <w:rPr>
                    <w:rFonts w:eastAsia="Times New Roman" w:cstheme="minorHAnsi"/>
                    <w:b w:val="0"/>
                    <w:bCs w:val="0"/>
                    <w:color w:val="000000"/>
                  </w:rPr>
                  <w:t>NFEC has built out the page for readers, however, it lacks the ability to capture the visitor and take them to the next level, the acquisition stage. The only location for conversion would be in the navigation bar under the ‘</w:t>
                </w:r>
                <w:r w:rsidRPr="000143E6">
                  <w:rPr>
                    <w:rFonts w:eastAsia="Times New Roman" w:cstheme="minorHAnsi"/>
                    <w:b w:val="0"/>
                    <w:bCs w:val="0"/>
                    <w:i/>
                    <w:iCs/>
                    <w:color w:val="000000"/>
                  </w:rPr>
                  <w:t>Contact</w:t>
                </w:r>
                <w:r w:rsidRPr="000143E6">
                  <w:rPr>
                    <w:rFonts w:eastAsia="Times New Roman" w:cstheme="minorHAnsi"/>
                    <w:b w:val="0"/>
                    <w:bCs w:val="0"/>
                    <w:color w:val="000000"/>
                  </w:rPr>
                  <w:t xml:space="preserve"> &amp; </w:t>
                </w:r>
                <w:r w:rsidRPr="000143E6">
                  <w:rPr>
                    <w:rFonts w:eastAsia="Times New Roman" w:cstheme="minorHAnsi"/>
                    <w:b w:val="0"/>
                    <w:bCs w:val="0"/>
                    <w:i/>
                    <w:iCs/>
                    <w:color w:val="000000"/>
                  </w:rPr>
                  <w:t>Support</w:t>
                </w:r>
                <w:r w:rsidRPr="000143E6">
                  <w:rPr>
                    <w:rFonts w:eastAsia="Times New Roman" w:cstheme="minorHAnsi"/>
                    <w:b w:val="0"/>
                    <w:bCs w:val="0"/>
                    <w:iCs/>
                    <w:color w:val="000000"/>
                  </w:rPr>
                  <w:t>’</w:t>
                </w:r>
                <w:r w:rsidRPr="000143E6">
                  <w:rPr>
                    <w:rFonts w:eastAsia="Times New Roman" w:cstheme="minorHAnsi"/>
                    <w:b w:val="0"/>
                    <w:bCs w:val="0"/>
                    <w:color w:val="000000"/>
                  </w:rPr>
                  <w:t xml:space="preserve"> tab. The homepage lacks basic calls-to-action (CTAs) that could potentially capture an email for a newsletter or follow up. A chat bot is available in the lower right-hand side of the screen. However, it does not pop up automatically, so it is difficult to locate if visitors have any questions. It is also difficult to locate their social signals from their website. The social media icons are disguised in the footer and are a shade or two lighter than the </w:t>
                </w:r>
                <w:r w:rsidRPr="000143E6">
                  <w:rPr>
                    <w:rFonts w:eastAsia="Times New Roman" w:cstheme="minorHAnsi"/>
                    <w:b w:val="0"/>
                    <w:bCs w:val="0"/>
                    <w:color w:val="000000"/>
                  </w:rPr>
                  <w:lastRenderedPageBreak/>
                  <w:t>background color, making them hard to see at first glance. These icons are for their Twitter, Facebook, and LinkedIn pages.</w:t>
                </w:r>
              </w:p>
              <w:p w14:paraId="527F3D4A" w14:textId="12EEC2E0" w:rsidR="000143E6" w:rsidRPr="000143E6" w:rsidRDefault="000143E6" w:rsidP="005C1289">
                <w:pPr>
                  <w:tabs>
                    <w:tab w:val="left" w:pos="-360"/>
                    <w:tab w:val="left" w:pos="10155"/>
                  </w:tabs>
                  <w:spacing w:after="120" w:line="480" w:lineRule="auto"/>
                  <w:ind w:right="60"/>
                  <w:jc w:val="both"/>
                  <w:rPr>
                    <w:rFonts w:eastAsia="Times New Roman" w:cstheme="minorHAnsi"/>
                    <w:b w:val="0"/>
                    <w:bCs w:val="0"/>
                  </w:rPr>
                </w:pPr>
                <w:r w:rsidRPr="000143E6">
                  <w:rPr>
                    <w:rFonts w:eastAsia="Times New Roman" w:cstheme="minorHAnsi"/>
                    <w:b w:val="0"/>
                    <w:bCs w:val="0"/>
                    <w:color w:val="000000"/>
                  </w:rPr>
                  <w:t>From a social media perspective, NFEC is quite active. They average about 7 posts a week and the same posts are shared throughout the three platforms. They publish a new blog on their website every day, and they uses the blog to publish a new post on their social platforms.</w:t>
                </w:r>
              </w:p>
              <w:p w14:paraId="444530CC" w14:textId="4464A712" w:rsidR="00E74CAC" w:rsidRDefault="00E74CAC" w:rsidP="00E74CAC">
                <w:pPr>
                  <w:spacing w:after="120" w:line="480" w:lineRule="auto"/>
                  <w:ind w:left="-15" w:right="60"/>
                  <w:jc w:val="both"/>
                  <w:rPr>
                    <w:rFonts w:eastAsia="Times New Roman" w:cstheme="minorHAnsi"/>
                    <w:color w:val="000000"/>
                  </w:rPr>
                </w:pPr>
                <w:r w:rsidRPr="00E74CAC">
                  <w:rPr>
                    <w:rFonts w:eastAsia="Times New Roman" w:cstheme="minorHAnsi"/>
                    <w:b w:val="0"/>
                    <w:bCs w:val="0"/>
                    <w:color w:val="000000"/>
                  </w:rPr>
                  <w:t xml:space="preserve">At this time, it does not look like NFEC is running any paid advertising on digital platforms. Their Facebook and LinkedIn pages do not contain any previous ads. Previous Google Ads can be found; however, these have not run since 2019. It looks as though a light </w:t>
                </w:r>
                <w:proofErr w:type="spellStart"/>
                <w:r w:rsidRPr="00E74CAC">
                  <w:rPr>
                    <w:rFonts w:eastAsia="Times New Roman" w:cstheme="minorHAnsi"/>
                    <w:b w:val="0"/>
                    <w:bCs w:val="0"/>
                    <w:color w:val="000000"/>
                  </w:rPr>
                  <w:t>Adwords</w:t>
                </w:r>
                <w:proofErr w:type="spellEnd"/>
                <w:r w:rsidRPr="00E74CAC">
                  <w:rPr>
                    <w:rFonts w:eastAsia="Times New Roman" w:cstheme="minorHAnsi"/>
                    <w:b w:val="0"/>
                    <w:bCs w:val="0"/>
                    <w:color w:val="000000"/>
                  </w:rPr>
                  <w:t xml:space="preserve"> campaign was ran, but it is highly unlikely they were able to see many conversions. The landing pages associated with the ads were informational pages providing free resources to visitors. Those pages also lacked any CTAs. Therefore, it is safe to say most of the traffic received on their website and social media pages is by organic means.</w:t>
                </w:r>
              </w:p>
              <w:p w14:paraId="1C498B7C" w14:textId="77777777" w:rsidR="00E86619" w:rsidRDefault="00E86619" w:rsidP="00E86619">
                <w:pPr>
                  <w:spacing w:after="200"/>
                  <w:ind w:left="-15" w:firstLine="15"/>
                  <w:rPr>
                    <w:color w:val="F2F2F2" w:themeColor="background1" w:themeShade="F2"/>
                    <w:sz w:val="48"/>
                    <w:szCs w:val="48"/>
                    <w14:shadow w14:blurRad="50800" w14:dist="38100" w14:dir="0" w14:sx="100000" w14:sy="100000" w14:kx="0" w14:ky="0" w14:algn="l">
                      <w14:srgbClr w14:val="000000">
                        <w14:alpha w14:val="60000"/>
                      </w14:srgbClr>
                    </w14:shadow>
                  </w:rPr>
                </w:pPr>
                <w:r w:rsidRPr="00F540D9">
                  <w:rPr>
                    <w:color w:val="F2F2F2" w:themeColor="background1" w:themeShade="F2"/>
                    <w:sz w:val="48"/>
                    <w:szCs w:val="48"/>
                    <w:highlight w:val="darkCyan"/>
                    <w14:shadow w14:blurRad="50800" w14:dist="38100" w14:dir="0" w14:sx="100000" w14:sy="100000" w14:kx="0" w14:ky="0" w14:algn="l">
                      <w14:srgbClr w14:val="000000">
                        <w14:alpha w14:val="60000"/>
                      </w14:srgbClr>
                    </w14:shadow>
                  </w:rPr>
                  <w:t>Strategy</w:t>
                </w:r>
              </w:p>
              <w:p w14:paraId="4C78C7F9" w14:textId="77777777" w:rsidR="00E86619" w:rsidRDefault="00E86619" w:rsidP="00E86619">
                <w:pPr>
                  <w:pStyle w:val="Heading1"/>
                  <w:tabs>
                    <w:tab w:val="left" w:pos="10155"/>
                  </w:tabs>
                  <w:spacing w:line="480" w:lineRule="auto"/>
                  <w:ind w:left="-15" w:firstLine="15"/>
                  <w:outlineLvl w:val="0"/>
                  <w:rPr>
                    <w:b w:val="0"/>
                    <w:bCs w:val="0"/>
                    <w:noProof/>
                    <w:sz w:val="32"/>
                  </w:rPr>
                </w:pPr>
                <w:r>
                  <w:rPr>
                    <w:noProof/>
                  </w:rPr>
                  <w:drawing>
                    <wp:anchor distT="0" distB="0" distL="114300" distR="114300" simplePos="0" relativeHeight="251730944" behindDoc="0" locked="0" layoutInCell="1" allowOverlap="1" wp14:anchorId="2698F354" wp14:editId="6AF48C77">
                      <wp:simplePos x="0" y="0"/>
                      <wp:positionH relativeFrom="margin">
                        <wp:posOffset>4514215</wp:posOffset>
                      </wp:positionH>
                      <wp:positionV relativeFrom="paragraph">
                        <wp:posOffset>415290</wp:posOffset>
                      </wp:positionV>
                      <wp:extent cx="2028825" cy="1141214"/>
                      <wp:effectExtent l="0" t="0" r="0" b="1905"/>
                      <wp:wrapNone/>
                      <wp:docPr id="46" name="Picture 46" descr="Social Media: Make It Part of Your Marketing Toolbox - By Chris Carroll -  Gol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ocial Media: Make It Part of Your Marketing Toolbox - By Chris Carroll -  Golden"/>
                              <pic:cNvPicPr>
                                <a:picLocks noChangeAspect="1" noChangeArrowheads="1"/>
                              </pic:cNvPicPr>
                            </pic:nvPicPr>
                            <pic:blipFill>
                              <a:blip r:embed="rId20" cstate="print">
                                <a:alphaModFix amt="20000"/>
                                <a:extLst>
                                  <a:ext uri="{28A0092B-C50C-407E-A947-70E740481C1C}">
                                    <a14:useLocalDpi xmlns:a14="http://schemas.microsoft.com/office/drawing/2010/main" val="0"/>
                                  </a:ext>
                                </a:extLst>
                              </a:blip>
                              <a:srcRect/>
                              <a:stretch>
                                <a:fillRect/>
                              </a:stretch>
                            </pic:blipFill>
                            <pic:spPr bwMode="auto">
                              <a:xfrm>
                                <a:off x="0" y="0"/>
                                <a:ext cx="2028825" cy="11412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2F3">
                  <w:rPr>
                    <w:noProof/>
                    <w:sz w:val="32"/>
                  </w:rPr>
                  <w:t>Social Media</w:t>
                </w:r>
                <w:r>
                  <w:rPr>
                    <w:noProof/>
                    <w:sz w:val="32"/>
                  </w:rPr>
                  <w:t xml:space="preserve"> Strategy</w:t>
                </w:r>
              </w:p>
              <w:p w14:paraId="509C7093" w14:textId="77777777" w:rsidR="00E86619" w:rsidRPr="00E86619" w:rsidRDefault="00E86619" w:rsidP="00E86619">
                <w:pPr>
                  <w:shd w:val="clear" w:color="auto" w:fill="FFFFFF"/>
                  <w:spacing w:after="120" w:line="480" w:lineRule="auto"/>
                  <w:ind w:left="-15"/>
                  <w:jc w:val="both"/>
                  <w:rPr>
                    <w:rFonts w:eastAsia="Times New Roman" w:cstheme="minorHAnsi"/>
                    <w:b w:val="0"/>
                    <w:bCs w:val="0"/>
                    <w:color w:val="000000"/>
                  </w:rPr>
                </w:pPr>
                <w:r w:rsidRPr="00E86619">
                  <w:rPr>
                    <w:rFonts w:eastAsia="Times New Roman" w:cstheme="minorHAnsi"/>
                    <w:b w:val="0"/>
                    <w:bCs w:val="0"/>
                    <w:color w:val="000000"/>
                  </w:rPr>
                  <w:t>There is a lot of opportunity for the organization to improve their social media presence and drive traffic to their website for further information and calls-to-action. Based on their mission, improving their social media presence through consistent posting on all existing social media platforms will also increase their network and drive positive public relations.</w:t>
                </w:r>
              </w:p>
              <w:p w14:paraId="1C979E6E" w14:textId="74A75B14" w:rsidR="00E86619" w:rsidRDefault="003D7061" w:rsidP="00E86619">
                <w:pPr>
                  <w:pStyle w:val="Heading1"/>
                  <w:tabs>
                    <w:tab w:val="left" w:pos="10155"/>
                  </w:tabs>
                  <w:spacing w:line="480" w:lineRule="auto"/>
                  <w:ind w:left="-15" w:firstLine="15"/>
                  <w:jc w:val="both"/>
                  <w:outlineLvl w:val="0"/>
                  <w:rPr>
                    <w:b w:val="0"/>
                    <w:bCs w:val="0"/>
                    <w:noProof/>
                    <w:sz w:val="32"/>
                  </w:rPr>
                </w:pPr>
                <w:r>
                  <w:rPr>
                    <w:noProof/>
                  </w:rPr>
                  <w:drawing>
                    <wp:anchor distT="0" distB="0" distL="114300" distR="114300" simplePos="0" relativeHeight="251731968" behindDoc="0" locked="0" layoutInCell="1" allowOverlap="1" wp14:anchorId="3EB863C7" wp14:editId="6F903FA4">
                      <wp:simplePos x="0" y="0"/>
                      <wp:positionH relativeFrom="margin">
                        <wp:posOffset>-219075</wp:posOffset>
                      </wp:positionH>
                      <wp:positionV relativeFrom="paragraph">
                        <wp:posOffset>450850</wp:posOffset>
                      </wp:positionV>
                      <wp:extent cx="1057275" cy="831611"/>
                      <wp:effectExtent l="0" t="0" r="0" b="6985"/>
                      <wp:wrapNone/>
                      <wp:docPr id="48" name="Picture 48" descr="Free Ad Cliparts, Download Free Ad Cliparts png images, Free ClipArts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ree Ad Cliparts, Download Free Ad Cliparts png images, Free ClipArts on  Clipart Library"/>
                              <pic:cNvPicPr>
                                <a:picLocks noChangeAspect="1" noChangeArrowheads="1"/>
                              </pic:cNvPicPr>
                            </pic:nvPicPr>
                            <pic:blipFill>
                              <a:blip r:embed="rId21">
                                <a:alphaModFix amt="20000"/>
                                <a:extLst>
                                  <a:ext uri="{28A0092B-C50C-407E-A947-70E740481C1C}">
                                    <a14:useLocalDpi xmlns:a14="http://schemas.microsoft.com/office/drawing/2010/main" val="0"/>
                                  </a:ext>
                                </a:extLst>
                              </a:blip>
                              <a:srcRect/>
                              <a:stretch>
                                <a:fillRect/>
                              </a:stretch>
                            </pic:blipFill>
                            <pic:spPr bwMode="auto">
                              <a:xfrm>
                                <a:off x="0" y="0"/>
                                <a:ext cx="1057275" cy="831611"/>
                              </a:xfrm>
                              <a:prstGeom prst="rect">
                                <a:avLst/>
                              </a:prstGeom>
                              <a:noFill/>
                              <a:ln>
                                <a:noFill/>
                              </a:ln>
                            </pic:spPr>
                          </pic:pic>
                        </a:graphicData>
                      </a:graphic>
                      <wp14:sizeRelH relativeFrom="page">
                        <wp14:pctWidth>0</wp14:pctWidth>
                      </wp14:sizeRelH>
                      <wp14:sizeRelV relativeFrom="page">
                        <wp14:pctHeight>0</wp14:pctHeight>
                      </wp14:sizeRelV>
                    </wp:anchor>
                  </w:drawing>
                </w:r>
                <w:r w:rsidR="00E86619">
                  <w:rPr>
                    <w:noProof/>
                    <w:sz w:val="32"/>
                  </w:rPr>
                  <w:t>Ad Strategy</w:t>
                </w:r>
              </w:p>
              <w:p w14:paraId="7FA5B26E" w14:textId="4F7FCB4E" w:rsidR="00E86619" w:rsidRPr="00E86619" w:rsidRDefault="00E86619" w:rsidP="00E86619">
                <w:pPr>
                  <w:shd w:val="clear" w:color="auto" w:fill="FFFFFF"/>
                  <w:spacing w:after="120" w:line="480" w:lineRule="auto"/>
                  <w:ind w:left="-15"/>
                  <w:jc w:val="both"/>
                  <w:rPr>
                    <w:rFonts w:eastAsia="Times New Roman" w:cstheme="minorHAnsi"/>
                    <w:b w:val="0"/>
                    <w:bCs w:val="0"/>
                    <w:color w:val="auto"/>
                  </w:rPr>
                </w:pPr>
                <w:r w:rsidRPr="00E86619">
                  <w:rPr>
                    <w:rFonts w:eastAsia="Times New Roman" w:cstheme="minorHAnsi"/>
                    <w:b w:val="0"/>
                    <w:bCs w:val="0"/>
                    <w:color w:val="auto"/>
                  </w:rPr>
                  <w:t xml:space="preserve">Ad campaigns are beneficial but should be tailored towards their social media pages. Additionally, ad campaigns should be used until social media following numbers increase significantly. </w:t>
                </w:r>
              </w:p>
              <w:p w14:paraId="12BB2950" w14:textId="55A7C1E9" w:rsidR="00E86619" w:rsidRDefault="00E86619" w:rsidP="00E86619">
                <w:pPr>
                  <w:pStyle w:val="Heading1"/>
                  <w:tabs>
                    <w:tab w:val="left" w:pos="10155"/>
                  </w:tabs>
                  <w:spacing w:line="480" w:lineRule="auto"/>
                  <w:outlineLvl w:val="0"/>
                  <w:rPr>
                    <w:b w:val="0"/>
                    <w:bCs w:val="0"/>
                    <w:noProof/>
                    <w:sz w:val="32"/>
                  </w:rPr>
                </w:pPr>
                <w:r>
                  <w:rPr>
                    <w:noProof/>
                  </w:rPr>
                  <w:drawing>
                    <wp:anchor distT="0" distB="0" distL="114300" distR="114300" simplePos="0" relativeHeight="251732992" behindDoc="1" locked="0" layoutInCell="1" allowOverlap="1" wp14:anchorId="09E358F4" wp14:editId="76861010">
                      <wp:simplePos x="0" y="0"/>
                      <wp:positionH relativeFrom="margin">
                        <wp:posOffset>4647565</wp:posOffset>
                      </wp:positionH>
                      <wp:positionV relativeFrom="paragraph">
                        <wp:posOffset>333375</wp:posOffset>
                      </wp:positionV>
                      <wp:extent cx="1885701" cy="619125"/>
                      <wp:effectExtent l="0" t="0" r="635" b="0"/>
                      <wp:wrapNone/>
                      <wp:docPr id="50" name="Picture 50" descr="How to set effective goals in 2020 for you and your students - BAST - Be A  Singing 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set effective goals in 2020 for you and your students - BAST - Be A  Singing Teacher"/>
                              <pic:cNvPicPr>
                                <a:picLocks noChangeAspect="1" noChangeArrowheads="1"/>
                              </pic:cNvPicPr>
                            </pic:nvPicPr>
                            <pic:blipFill rotWithShape="1">
                              <a:blip r:embed="rId22" cstate="print">
                                <a:alphaModFix amt="35000"/>
                                <a:extLst>
                                  <a:ext uri="{28A0092B-C50C-407E-A947-70E740481C1C}">
                                    <a14:useLocalDpi xmlns:a14="http://schemas.microsoft.com/office/drawing/2010/main" val="0"/>
                                  </a:ext>
                                </a:extLst>
                              </a:blip>
                              <a:srcRect l="11492" t="50652" r="9576"/>
                              <a:stretch/>
                            </pic:blipFill>
                            <pic:spPr bwMode="auto">
                              <a:xfrm>
                                <a:off x="0" y="0"/>
                                <a:ext cx="1885701" cy="619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32"/>
                  </w:rPr>
                  <w:t>SMART Objective</w:t>
                </w:r>
              </w:p>
              <w:p w14:paraId="312CA593" w14:textId="353CF40B" w:rsidR="00E86619" w:rsidRPr="00E86619" w:rsidRDefault="00E86619" w:rsidP="00E86619">
                <w:pPr>
                  <w:spacing w:after="120" w:line="480" w:lineRule="auto"/>
                  <w:ind w:left="-15"/>
                  <w:jc w:val="both"/>
                  <w:rPr>
                    <w:rFonts w:cstheme="minorHAnsi"/>
                    <w:b w:val="0"/>
                    <w:bCs w:val="0"/>
                  </w:rPr>
                </w:pPr>
                <w:r w:rsidRPr="00E86619">
                  <w:rPr>
                    <w:rFonts w:cstheme="minorHAnsi"/>
                    <w:b w:val="0"/>
                    <w:bCs w:val="0"/>
                  </w:rPr>
                  <w:t>The objective is a 10% increase in traffic for the FCEE’s website by August 6, 2021, utilizing social media posts.</w:t>
                </w:r>
              </w:p>
              <w:p w14:paraId="4413E12B" w14:textId="77777777" w:rsidR="00A072D4" w:rsidRDefault="00A072D4" w:rsidP="00A072D4">
                <w:pPr>
                  <w:spacing w:after="200"/>
                  <w:rPr>
                    <w:color w:val="F2F2F2" w:themeColor="background1" w:themeShade="F2"/>
                    <w:sz w:val="48"/>
                    <w:szCs w:val="48"/>
                    <w14:shadow w14:blurRad="50800" w14:dist="38100" w14:dir="0" w14:sx="100000" w14:sy="100000" w14:kx="0" w14:ky="0" w14:algn="l">
                      <w14:srgbClr w14:val="000000">
                        <w14:alpha w14:val="60000"/>
                      </w14:srgbClr>
                    </w14:shadow>
                  </w:rPr>
                </w:pPr>
                <w:r w:rsidRPr="00285179">
                  <w:rPr>
                    <w:color w:val="F2F2F2" w:themeColor="background1" w:themeShade="F2"/>
                    <w:sz w:val="48"/>
                    <w:szCs w:val="48"/>
                    <w:highlight w:val="darkCyan"/>
                    <w14:shadow w14:blurRad="50800" w14:dist="38100" w14:dir="0" w14:sx="100000" w14:sy="100000" w14:kx="0" w14:ky="0" w14:algn="l">
                      <w14:srgbClr w14:val="000000">
                        <w14:alpha w14:val="60000"/>
                      </w14:srgbClr>
                    </w14:shadow>
                  </w:rPr>
                  <w:lastRenderedPageBreak/>
                  <w:t>Action</w:t>
                </w:r>
              </w:p>
              <w:p w14:paraId="18D8C522" w14:textId="6AEC59B3" w:rsidR="00E86619" w:rsidRPr="00DD4845" w:rsidRDefault="00E86619" w:rsidP="007D7C14">
                <w:pPr>
                  <w:spacing w:line="480" w:lineRule="auto"/>
                  <w:ind w:left="-15" w:firstLine="15"/>
                  <w:jc w:val="both"/>
                </w:pPr>
              </w:p>
              <w:p w14:paraId="4F0F5CD4" w14:textId="4B6333BF" w:rsidR="00E86619" w:rsidRPr="007D7C14" w:rsidRDefault="007D7C14" w:rsidP="007D7C14">
                <w:pPr>
                  <w:pStyle w:val="ListParagraph"/>
                  <w:numPr>
                    <w:ilvl w:val="0"/>
                    <w:numId w:val="18"/>
                  </w:numPr>
                  <w:spacing w:line="480" w:lineRule="auto"/>
                  <w:jc w:val="both"/>
                  <w:rPr>
                    <w:b w:val="0"/>
                    <w:bCs w:val="0"/>
                  </w:rPr>
                </w:pPr>
                <w:r w:rsidRPr="007D7C14">
                  <w:rPr>
                    <w:rFonts w:cstheme="minorHAnsi"/>
                    <w:b w:val="0"/>
                    <w:bCs w:val="0"/>
                  </w:rPr>
                  <w:t>Post</w:t>
                </w:r>
                <w:r>
                  <w:rPr>
                    <w:rFonts w:cstheme="minorHAnsi"/>
                    <w:b w:val="0"/>
                    <w:bCs w:val="0"/>
                  </w:rPr>
                  <w:t xml:space="preserve"> on Facebook, Instagram, and Twitter at least twice a week</w:t>
                </w:r>
              </w:p>
              <w:p w14:paraId="79C83D4A" w14:textId="78C76FE0"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Make weekly posts on LinkedIn</w:t>
                </w:r>
              </w:p>
              <w:p w14:paraId="161BCC9A" w14:textId="25099351"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Use trending hashtags to attract more followers</w:t>
                </w:r>
              </w:p>
              <w:p w14:paraId="7B654624" w14:textId="370E9E20"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Use Google Analytics to monitor social media activity</w:t>
                </w:r>
              </w:p>
              <w:p w14:paraId="46D4FE0D" w14:textId="5037B4AD"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Utilize Instagram and Facebook stories.</w:t>
                </w:r>
              </w:p>
              <w:p w14:paraId="041B3927" w14:textId="7060EDAC"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Follow accounts in the Tampa Bay area that are likely to follow FCEE back</w:t>
                </w:r>
              </w:p>
              <w:p w14:paraId="181F43E1" w14:textId="56E71D26"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Stay consistently active</w:t>
                </w:r>
              </w:p>
              <w:p w14:paraId="7B560E32" w14:textId="65BBCAD3" w:rsidR="007D7C14" w:rsidRPr="007D7C14" w:rsidRDefault="007D7C14" w:rsidP="007D7C14">
                <w:pPr>
                  <w:pStyle w:val="ListParagraph"/>
                  <w:numPr>
                    <w:ilvl w:val="0"/>
                    <w:numId w:val="18"/>
                  </w:numPr>
                  <w:spacing w:line="480" w:lineRule="auto"/>
                  <w:jc w:val="both"/>
                  <w:rPr>
                    <w:b w:val="0"/>
                    <w:bCs w:val="0"/>
                  </w:rPr>
                </w:pPr>
                <w:r>
                  <w:rPr>
                    <w:rFonts w:cstheme="minorHAnsi"/>
                    <w:b w:val="0"/>
                    <w:bCs w:val="0"/>
                  </w:rPr>
                  <w:t>Respond to comments from followers to develop relationships</w:t>
                </w:r>
              </w:p>
              <w:p w14:paraId="646A26BE" w14:textId="77777777" w:rsidR="00E86619" w:rsidRPr="00E74CAC" w:rsidRDefault="00E86619" w:rsidP="00E86619">
                <w:pPr>
                  <w:spacing w:after="120" w:line="480" w:lineRule="auto"/>
                  <w:ind w:left="-15" w:firstLine="15"/>
                  <w:jc w:val="both"/>
                  <w:rPr>
                    <w:rFonts w:eastAsia="Times New Roman" w:cstheme="minorHAnsi"/>
                    <w:b w:val="0"/>
                    <w:bCs w:val="0"/>
                    <w:color w:val="000000"/>
                  </w:rPr>
                </w:pPr>
              </w:p>
              <w:p w14:paraId="686DC45F" w14:textId="46E397FF" w:rsidR="000143E6" w:rsidRPr="000143E6" w:rsidRDefault="000143E6" w:rsidP="00E86619">
                <w:pPr>
                  <w:spacing w:after="120" w:line="480" w:lineRule="auto"/>
                  <w:ind w:left="-15" w:firstLine="15"/>
                  <w:rPr>
                    <w:rFonts w:cstheme="minorHAnsi"/>
                    <w:b w:val="0"/>
                    <w:bCs w:val="0"/>
                    <w:color w:val="000000"/>
                  </w:rPr>
                </w:pPr>
              </w:p>
              <w:p w14:paraId="4ED2850B" w14:textId="5FC683CF" w:rsidR="000143E6" w:rsidRPr="00074A85" w:rsidRDefault="000143E6" w:rsidP="00074A85">
                <w:pPr>
                  <w:spacing w:after="120" w:line="480" w:lineRule="auto"/>
                  <w:ind w:left="75"/>
                  <w:rPr>
                    <w:rFonts w:eastAsia="Times New Roman" w:cstheme="minorHAnsi"/>
                    <w:b w:val="0"/>
                    <w:bCs w:val="0"/>
                  </w:rPr>
                </w:pPr>
              </w:p>
            </w:tc>
          </w:tr>
          <w:tr w:rsidR="000143E6" w14:paraId="7F115C12" w14:textId="77777777" w:rsidTr="000F1DCE">
            <w:trPr>
              <w:cnfStyle w:val="000000100000" w:firstRow="0" w:lastRow="0" w:firstColumn="0" w:lastColumn="0" w:oddVBand="0" w:evenVBand="0" w:oddHBand="1" w:evenHBand="0" w:firstRowFirstColumn="0" w:firstRowLastColumn="0" w:lastRowFirstColumn="0" w:lastRowLastColumn="0"/>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6DD0192D" w14:textId="77777777" w:rsidR="00E86619" w:rsidRDefault="00E86619" w:rsidP="00E86619">
                <w:pPr>
                  <w:spacing w:after="200"/>
                  <w:ind w:right="-360"/>
                  <w:rPr>
                    <w:color w:val="F2F2F2" w:themeColor="background1" w:themeShade="F2"/>
                    <w:sz w:val="48"/>
                    <w:szCs w:val="48"/>
                    <w14:shadow w14:blurRad="50800" w14:dist="38100" w14:dir="0" w14:sx="100000" w14:sy="100000" w14:kx="0" w14:ky="0" w14:algn="l">
                      <w14:srgbClr w14:val="000000">
                        <w14:alpha w14:val="60000"/>
                      </w14:srgbClr>
                    </w14:shadow>
                  </w:rPr>
                </w:pPr>
                <w:bookmarkStart w:id="1" w:name="_Hlk78373195"/>
                <w:r w:rsidRPr="00285179">
                  <w:rPr>
                    <w:color w:val="F2F2F2" w:themeColor="background1" w:themeShade="F2"/>
                    <w:sz w:val="48"/>
                    <w:szCs w:val="48"/>
                    <w:highlight w:val="darkCyan"/>
                    <w14:shadow w14:blurRad="50800" w14:dist="38100" w14:dir="0" w14:sx="100000" w14:sy="100000" w14:kx="0" w14:ky="0" w14:algn="l">
                      <w14:srgbClr w14:val="000000">
                        <w14:alpha w14:val="60000"/>
                      </w14:srgbClr>
                    </w14:shadow>
                  </w:rPr>
                  <w:lastRenderedPageBreak/>
                  <w:t>Appendix</w:t>
                </w:r>
              </w:p>
              <w:p w14:paraId="5C75525B" w14:textId="7253CE21" w:rsidR="00E86619" w:rsidRDefault="00E86619" w:rsidP="00E86619">
                <w:pPr>
                  <w:pStyle w:val="Heading1"/>
                  <w:tabs>
                    <w:tab w:val="left" w:pos="10155"/>
                  </w:tabs>
                  <w:spacing w:line="480" w:lineRule="auto"/>
                  <w:ind w:left="-15" w:right="60"/>
                  <w:outlineLvl w:val="0"/>
                  <w:rPr>
                    <w:b w:val="0"/>
                    <w:bCs w:val="0"/>
                    <w:noProof/>
                    <w:sz w:val="32"/>
                  </w:rPr>
                </w:pPr>
                <w:r>
                  <w:rPr>
                    <w:noProof/>
                    <w:sz w:val="32"/>
                  </w:rPr>
                  <w:t>FCEE Google Analytics</w:t>
                </w:r>
              </w:p>
              <w:p w14:paraId="1417BD07" w14:textId="68A8B328" w:rsidR="00E86619" w:rsidRPr="00E86619" w:rsidRDefault="00E86619" w:rsidP="00E86619">
                <w:pPr>
                  <w:spacing w:after="120" w:line="480" w:lineRule="auto"/>
                  <w:ind w:right="-360"/>
                  <w:rPr>
                    <w:rFonts w:eastAsia="Times New Roman" w:cstheme="minorHAnsi"/>
                  </w:rPr>
                </w:pPr>
                <w:r w:rsidRPr="00285179">
                  <w:rPr>
                    <w:rFonts w:eastAsia="Times New Roman" w:cstheme="minorHAnsi"/>
                    <w:color w:val="000000"/>
                  </w:rPr>
                  <w:t>Figure 1. FCEE visitors</w:t>
                </w:r>
              </w:p>
              <w:p w14:paraId="7E761938" w14:textId="77777777" w:rsidR="000143E6" w:rsidRDefault="00E86619" w:rsidP="00E86619">
                <w:pPr>
                  <w:pStyle w:val="Heading1"/>
                  <w:tabs>
                    <w:tab w:val="left" w:pos="10155"/>
                  </w:tabs>
                  <w:spacing w:line="480" w:lineRule="auto"/>
                  <w:ind w:right="150" w:hanging="15"/>
                  <w:outlineLvl w:val="0"/>
                  <w:rPr>
                    <w:b w:val="0"/>
                    <w:bCs w:val="0"/>
                    <w:noProof/>
                    <w:color w:val="000000"/>
                    <w:bdr w:val="none" w:sz="0" w:space="0" w:color="auto" w:frame="1"/>
                  </w:rPr>
                </w:pPr>
                <w:r w:rsidRPr="00285179">
                  <w:rPr>
                    <w:rFonts w:eastAsia="Times New Roman" w:cstheme="minorHAnsi"/>
                    <w:noProof/>
                    <w:color w:val="000000"/>
                    <w:bdr w:val="none" w:sz="0" w:space="0" w:color="auto" w:frame="1"/>
                  </w:rPr>
                  <w:drawing>
                    <wp:inline distT="0" distB="0" distL="0" distR="0" wp14:anchorId="59342E35" wp14:editId="41DD7A46">
                      <wp:extent cx="2476500" cy="2305050"/>
                      <wp:effectExtent l="0" t="0" r="6985" b="0"/>
                      <wp:docPr id="52" name="Picture 52" descr="https://lh4.googleusercontent.com/G45ux-TNjV68u8odIQ4YzhnZrz1Iz4BXFaljVC6TQVFBlxVuHY2l5TZ8SY7qUXr7areYWaJvlYQwprReLOBDnEctahw78qly30Ajy7KOohWlxKE72VtJ0r5FImh2SubJA2CRvJ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45ux-TNjV68u8odIQ4YzhnZrz1Iz4BXFaljVC6TQVFBlxVuHY2l5TZ8SY7qUXr7areYWaJvlYQwprReLOBDnEctahw78qly30Ajy7KOohWlxKE72VtJ0r5FImh2SubJA2CRvJ2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305050"/>
                              </a:xfrm>
                              <a:prstGeom prst="rect">
                                <a:avLst/>
                              </a:prstGeom>
                              <a:noFill/>
                              <a:ln>
                                <a:noFill/>
                              </a:ln>
                            </pic:spPr>
                          </pic:pic>
                        </a:graphicData>
                      </a:graphic>
                    </wp:inline>
                  </w:drawing>
                </w:r>
              </w:p>
              <w:p w14:paraId="13B26F0F" w14:textId="2D255034" w:rsidR="00E86619" w:rsidRDefault="00E86619" w:rsidP="00E86619">
                <w:pPr>
                  <w:spacing w:after="120" w:line="480" w:lineRule="auto"/>
                  <w:ind w:right="-360"/>
                  <w:rPr>
                    <w:rFonts w:eastAsia="Times New Roman" w:cstheme="minorHAnsi"/>
                    <w:color w:val="000000"/>
                  </w:rPr>
                </w:pPr>
                <w:r w:rsidRPr="00381E2D">
                  <w:rPr>
                    <w:rFonts w:eastAsia="Times New Roman" w:cstheme="minorHAnsi"/>
                    <w:b w:val="0"/>
                    <w:bCs w:val="0"/>
                    <w:color w:val="000000"/>
                  </w:rPr>
                  <w:t>Figure 2. How users are finding the website</w:t>
                </w:r>
              </w:p>
              <w:p w14:paraId="0B82A84C" w14:textId="0EFE3908" w:rsidR="00381E2D" w:rsidRDefault="00381E2D" w:rsidP="00E86619">
                <w:pPr>
                  <w:spacing w:after="120" w:line="480" w:lineRule="auto"/>
                  <w:ind w:right="-360"/>
                  <w:rPr>
                    <w:rFonts w:eastAsia="Times New Roman" w:cstheme="minorHAnsi"/>
                  </w:rPr>
                </w:pPr>
                <w:r w:rsidRPr="00285179">
                  <w:rPr>
                    <w:rFonts w:eastAsia="Times New Roman" w:cstheme="minorHAnsi"/>
                    <w:noProof/>
                    <w:color w:val="000000"/>
                    <w:bdr w:val="none" w:sz="0" w:space="0" w:color="auto" w:frame="1"/>
                  </w:rPr>
                  <w:drawing>
                    <wp:inline distT="0" distB="0" distL="0" distR="0" wp14:anchorId="4D55711D" wp14:editId="61E137A8">
                      <wp:extent cx="3369152" cy="2590800"/>
                      <wp:effectExtent l="0" t="0" r="3175" b="0"/>
                      <wp:docPr id="53" name="Picture 53" descr="https://lh6.googleusercontent.com/4IutL2Jf8FOvk0bI82CvL52tacUDlBkYHKUvQqlnR2Hx3qgpZ1P39uE9kvyuAg9mYYMsbRpe_fEl604Lt-mHhjnH--4tlk5EAzsnEfjVOAwdql_Va-nDtWbeQ9uTip68uivX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IutL2Jf8FOvk0bI82CvL52tacUDlBkYHKUvQqlnR2Hx3qgpZ1P39uE9kvyuAg9mYYMsbRpe_fEl604Lt-mHhjnH--4tlk5EAzsnEfjVOAwdql_Va-nDtWbeQ9uTip68uivXE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774" cy="2607427"/>
                              </a:xfrm>
                              <a:prstGeom prst="rect">
                                <a:avLst/>
                              </a:prstGeom>
                              <a:noFill/>
                              <a:ln>
                                <a:noFill/>
                              </a:ln>
                            </pic:spPr>
                          </pic:pic>
                        </a:graphicData>
                      </a:graphic>
                    </wp:inline>
                  </w:drawing>
                </w:r>
              </w:p>
              <w:p w14:paraId="07C449C0" w14:textId="77777777" w:rsidR="00381E2D" w:rsidRDefault="00381E2D" w:rsidP="00381E2D">
                <w:pPr>
                  <w:spacing w:after="120" w:line="480" w:lineRule="auto"/>
                  <w:ind w:right="-360"/>
                  <w:rPr>
                    <w:rFonts w:eastAsia="Times New Roman" w:cstheme="minorHAnsi"/>
                    <w:color w:val="000000"/>
                  </w:rPr>
                </w:pPr>
              </w:p>
              <w:p w14:paraId="19FF55AD" w14:textId="77777777" w:rsidR="00381E2D" w:rsidRDefault="00381E2D" w:rsidP="00381E2D">
                <w:pPr>
                  <w:spacing w:after="120" w:line="480" w:lineRule="auto"/>
                  <w:ind w:right="-360"/>
                  <w:rPr>
                    <w:rFonts w:eastAsia="Times New Roman" w:cstheme="minorHAnsi"/>
                    <w:color w:val="000000"/>
                  </w:rPr>
                </w:pPr>
              </w:p>
              <w:p w14:paraId="799F2292" w14:textId="104DF6BC" w:rsidR="00381E2D" w:rsidRDefault="00381E2D" w:rsidP="00381E2D">
                <w:pPr>
                  <w:spacing w:after="120" w:line="480" w:lineRule="auto"/>
                  <w:ind w:right="-360"/>
                  <w:rPr>
                    <w:rFonts w:eastAsia="Times New Roman" w:cstheme="minorHAnsi"/>
                    <w:color w:val="000000"/>
                  </w:rPr>
                </w:pPr>
                <w:r w:rsidRPr="00381E2D">
                  <w:rPr>
                    <w:rFonts w:eastAsia="Times New Roman" w:cstheme="minorHAnsi"/>
                    <w:b w:val="0"/>
                    <w:bCs w:val="0"/>
                    <w:color w:val="000000"/>
                  </w:rPr>
                  <w:lastRenderedPageBreak/>
                  <w:t>Figure 3. Age range of users</w:t>
                </w:r>
              </w:p>
              <w:p w14:paraId="51B5989F" w14:textId="0EB61127" w:rsidR="00381E2D" w:rsidRDefault="00381E2D" w:rsidP="00381E2D">
                <w:pPr>
                  <w:spacing w:after="120" w:line="480" w:lineRule="auto"/>
                  <w:ind w:right="-360"/>
                  <w:rPr>
                    <w:rFonts w:eastAsia="Times New Roman" w:cstheme="minorHAnsi"/>
                  </w:rPr>
                </w:pPr>
                <w:r w:rsidRPr="00285179">
                  <w:rPr>
                    <w:rFonts w:eastAsia="Times New Roman" w:cstheme="minorHAnsi"/>
                    <w:noProof/>
                    <w:color w:val="000000"/>
                    <w:bdr w:val="none" w:sz="0" w:space="0" w:color="auto" w:frame="1"/>
                  </w:rPr>
                  <w:drawing>
                    <wp:inline distT="0" distB="0" distL="0" distR="0" wp14:anchorId="0A0AF575" wp14:editId="61773DCD">
                      <wp:extent cx="3867150" cy="2266950"/>
                      <wp:effectExtent l="0" t="0" r="0" b="0"/>
                      <wp:docPr id="54" name="Picture 54" descr="https://lh5.googleusercontent.com/28bh2e2jeBc2FvxKxqVd7AKMvsiQZtiwY22t7XjIUt4qufNByVxulKw-hgpOBmWCZO8Viq_lwHmp_zY3fhBEO21t2YAUy_Sm3EhEuzsHc8x7feDq1sZJigAtJ4TJ9cHCCA0hr6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28bh2e2jeBc2FvxKxqVd7AKMvsiQZtiwY22t7XjIUt4qufNByVxulKw-hgpOBmWCZO8Viq_lwHmp_zY3fhBEO21t2YAUy_Sm3EhEuzsHc8x7feDq1sZJigAtJ4TJ9cHCCA0hr6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7150" cy="2266950"/>
                              </a:xfrm>
                              <a:prstGeom prst="rect">
                                <a:avLst/>
                              </a:prstGeom>
                              <a:noFill/>
                              <a:ln>
                                <a:noFill/>
                              </a:ln>
                            </pic:spPr>
                          </pic:pic>
                        </a:graphicData>
                      </a:graphic>
                    </wp:inline>
                  </w:drawing>
                </w:r>
              </w:p>
              <w:p w14:paraId="618E7158" w14:textId="77777777" w:rsidR="00381E2D" w:rsidRPr="00A62578" w:rsidRDefault="00381E2D" w:rsidP="00381E2D">
                <w:pPr>
                  <w:pStyle w:val="Heading1"/>
                  <w:tabs>
                    <w:tab w:val="left" w:pos="10155"/>
                  </w:tabs>
                  <w:spacing w:line="480" w:lineRule="auto"/>
                  <w:ind w:right="-360"/>
                  <w:outlineLvl w:val="0"/>
                  <w:rPr>
                    <w:b w:val="0"/>
                    <w:bCs w:val="0"/>
                    <w:noProof/>
                    <w:sz w:val="32"/>
                  </w:rPr>
                </w:pPr>
                <w:r>
                  <w:rPr>
                    <w:noProof/>
                    <w:sz w:val="32"/>
                  </w:rPr>
                  <w:t>Client Persona</w:t>
                </w:r>
              </w:p>
              <w:p w14:paraId="79BCC60D" w14:textId="58859C8A" w:rsidR="00381E2D" w:rsidRDefault="00381E2D" w:rsidP="00381E2D">
                <w:pPr>
                  <w:spacing w:after="120" w:line="480" w:lineRule="auto"/>
                  <w:ind w:right="-360" w:firstLine="345"/>
                  <w:rPr>
                    <w:rFonts w:eastAsia="Times New Roman" w:cstheme="minorHAnsi"/>
                  </w:rPr>
                </w:pPr>
                <w:r w:rsidRPr="00247D9A">
                  <w:rPr>
                    <w:rFonts w:ascii="Times New Roman" w:eastAsia="Times New Roman" w:hAnsi="Times New Roman"/>
                    <w:noProof/>
                    <w:color w:val="000000"/>
                    <w:sz w:val="24"/>
                    <w:szCs w:val="24"/>
                    <w:bdr w:val="none" w:sz="0" w:space="0" w:color="auto" w:frame="1"/>
                  </w:rPr>
                  <w:drawing>
                    <wp:inline distT="0" distB="0" distL="0" distR="0" wp14:anchorId="59405434" wp14:editId="13E13896">
                      <wp:extent cx="5895975" cy="4412532"/>
                      <wp:effectExtent l="0" t="0" r="0" b="7620"/>
                      <wp:docPr id="55" name="Picture 55" descr="https://lh5.googleusercontent.com/IceXKpSNyzqWXYO60c0dN5zVcP0JPxBUAi5dq5TPxB6VvD8W60tdVTKT9EulyxEmrLrJK_3WQ_os2dKFuXhqOvNzVK3enrUpCTEve5JLQdQsnbYAwJAaDnB3l0DtFaNnphMoP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ceXKpSNyzqWXYO60c0dN5zVcP0JPxBUAi5dq5TPxB6VvD8W60tdVTKT9EulyxEmrLrJK_3WQ_os2dKFuXhqOvNzVK3enrUpCTEve5JLQdQsnbYAwJAaDnB3l0DtFaNnphMoPnf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925" cy="4425966"/>
                              </a:xfrm>
                              <a:prstGeom prst="rect">
                                <a:avLst/>
                              </a:prstGeom>
                              <a:noFill/>
                              <a:ln>
                                <a:noFill/>
                              </a:ln>
                            </pic:spPr>
                          </pic:pic>
                        </a:graphicData>
                      </a:graphic>
                    </wp:inline>
                  </w:drawing>
                </w:r>
              </w:p>
              <w:p w14:paraId="5A2B59B4" w14:textId="1E97F1F3" w:rsidR="00DD5C18" w:rsidRPr="00DD5C18" w:rsidRDefault="00DD5C18" w:rsidP="00DD5C18">
                <w:pPr>
                  <w:pStyle w:val="Heading1"/>
                  <w:tabs>
                    <w:tab w:val="left" w:pos="10155"/>
                  </w:tabs>
                  <w:spacing w:line="480" w:lineRule="auto"/>
                  <w:ind w:right="-360"/>
                  <w:outlineLvl w:val="0"/>
                  <w:rPr>
                    <w:b w:val="0"/>
                    <w:bCs w:val="0"/>
                    <w:noProof/>
                    <w:sz w:val="32"/>
                  </w:rPr>
                </w:pPr>
                <w:r>
                  <w:rPr>
                    <w:noProof/>
                    <w:sz w:val="32"/>
                  </w:rPr>
                  <w:lastRenderedPageBreak/>
                  <w:t>Client Persona 1</w:t>
                </w:r>
              </w:p>
              <w:p w14:paraId="18D34236" w14:textId="4629CCC5" w:rsidR="00DD5C18" w:rsidRDefault="00DD5C18" w:rsidP="00DD5C18">
                <w:pPr>
                  <w:spacing w:after="120" w:line="480" w:lineRule="auto"/>
                  <w:ind w:right="-360" w:firstLine="345"/>
                  <w:jc w:val="center"/>
                  <w:rPr>
                    <w:rFonts w:eastAsia="Times New Roman" w:cstheme="minorHAnsi"/>
                  </w:rPr>
                </w:pPr>
                <w:r>
                  <w:rPr>
                    <w:noProof/>
                  </w:rPr>
                  <w:drawing>
                    <wp:inline distT="0" distB="0" distL="0" distR="0" wp14:anchorId="2A107698" wp14:editId="4E066271">
                      <wp:extent cx="5753100" cy="32415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6021" cy="3260062"/>
                              </a:xfrm>
                              <a:prstGeom prst="rect">
                                <a:avLst/>
                              </a:prstGeom>
                              <a:noFill/>
                              <a:ln>
                                <a:noFill/>
                              </a:ln>
                            </pic:spPr>
                          </pic:pic>
                        </a:graphicData>
                      </a:graphic>
                    </wp:inline>
                  </w:drawing>
                </w:r>
              </w:p>
              <w:p w14:paraId="481CD54A" w14:textId="012B70AD" w:rsidR="00DD5C18" w:rsidRPr="00DD5C18" w:rsidRDefault="00DD5C18" w:rsidP="00DD5C18">
                <w:pPr>
                  <w:pStyle w:val="Heading1"/>
                  <w:tabs>
                    <w:tab w:val="left" w:pos="10155"/>
                  </w:tabs>
                  <w:spacing w:line="480" w:lineRule="auto"/>
                  <w:ind w:right="-360"/>
                  <w:outlineLvl w:val="0"/>
                  <w:rPr>
                    <w:b w:val="0"/>
                    <w:bCs w:val="0"/>
                    <w:noProof/>
                    <w:sz w:val="32"/>
                  </w:rPr>
                </w:pPr>
                <w:r>
                  <w:rPr>
                    <w:noProof/>
                    <w:sz w:val="32"/>
                  </w:rPr>
                  <w:t>Client Persona 2</w:t>
                </w:r>
              </w:p>
              <w:p w14:paraId="4CA18512" w14:textId="1AED9C5C" w:rsidR="00DD5C18" w:rsidRPr="00381E2D" w:rsidRDefault="00DD5C18" w:rsidP="00DD5C18">
                <w:pPr>
                  <w:spacing w:after="120" w:line="480" w:lineRule="auto"/>
                  <w:ind w:right="-360" w:firstLine="345"/>
                  <w:jc w:val="center"/>
                  <w:rPr>
                    <w:rFonts w:eastAsia="Times New Roman" w:cstheme="minorHAnsi"/>
                    <w:b w:val="0"/>
                    <w:bCs w:val="0"/>
                  </w:rPr>
                </w:pPr>
                <w:r>
                  <w:rPr>
                    <w:noProof/>
                  </w:rPr>
                  <w:drawing>
                    <wp:inline distT="0" distB="0" distL="0" distR="0" wp14:anchorId="6FD14A3E" wp14:editId="3529712C">
                      <wp:extent cx="5751576" cy="32406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1576" cy="3240655"/>
                              </a:xfrm>
                              <a:prstGeom prst="rect">
                                <a:avLst/>
                              </a:prstGeom>
                              <a:noFill/>
                              <a:ln>
                                <a:noFill/>
                              </a:ln>
                            </pic:spPr>
                          </pic:pic>
                        </a:graphicData>
                      </a:graphic>
                    </wp:inline>
                  </w:drawing>
                </w:r>
              </w:p>
              <w:p w14:paraId="1147E175" w14:textId="77777777" w:rsidR="00381E2D" w:rsidRPr="00A62578" w:rsidRDefault="00381E2D" w:rsidP="00381E2D">
                <w:pPr>
                  <w:pStyle w:val="Heading1"/>
                  <w:tabs>
                    <w:tab w:val="left" w:pos="10155"/>
                  </w:tabs>
                  <w:spacing w:line="480" w:lineRule="auto"/>
                  <w:ind w:right="-360"/>
                  <w:outlineLvl w:val="0"/>
                  <w:rPr>
                    <w:b w:val="0"/>
                    <w:bCs w:val="0"/>
                    <w:noProof/>
                    <w:sz w:val="32"/>
                  </w:rPr>
                </w:pPr>
                <w:r>
                  <w:rPr>
                    <w:noProof/>
                    <w:sz w:val="32"/>
                  </w:rPr>
                  <w:lastRenderedPageBreak/>
                  <w:t>Client Journey Infographic</w:t>
                </w:r>
              </w:p>
              <w:p w14:paraId="0DA10BA4" w14:textId="77777777" w:rsidR="00381E2D" w:rsidRPr="00501283" w:rsidRDefault="00381E2D" w:rsidP="00381E2D">
                <w:pPr>
                  <w:ind w:left="-360" w:right="-360"/>
                </w:pPr>
              </w:p>
              <w:p w14:paraId="58EC5F50" w14:textId="4DB6320F" w:rsidR="00E86619" w:rsidRPr="00CF7B6C" w:rsidRDefault="00381E2D" w:rsidP="00CF7B6C">
                <w:pPr>
                  <w:spacing w:after="120" w:line="480" w:lineRule="auto"/>
                  <w:ind w:right="-360"/>
                  <w:jc w:val="center"/>
                  <w:rPr>
                    <w:rFonts w:eastAsia="Times New Roman" w:cstheme="minorHAnsi"/>
                    <w:b w:val="0"/>
                    <w:bCs w:val="0"/>
                  </w:rPr>
                </w:pPr>
                <w:r>
                  <w:rPr>
                    <w:noProof/>
                    <w:color w:val="000000"/>
                    <w:bdr w:val="none" w:sz="0" w:space="0" w:color="auto" w:frame="1"/>
                  </w:rPr>
                  <w:drawing>
                    <wp:inline distT="0" distB="0" distL="0" distR="0" wp14:anchorId="4DCB57B9" wp14:editId="7627257C">
                      <wp:extent cx="2628900" cy="7042384"/>
                      <wp:effectExtent l="0" t="0" r="0" b="6350"/>
                      <wp:docPr id="56" name="Picture 56" descr="https://lh6.googleusercontent.com/hVb4HHyofdVFRwBkhEY2bPDM-hd24atufiZ2svQ2glk_248PWLT_wtRpzVX5-FpzreEQ2E6H2DzsOzZg3CaNhyJH_xLH3-XqAj99X8LRWeehcLNJzpltBB4GDCMdJaSBWXWxlZ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Vb4HHyofdVFRwBkhEY2bPDM-hd24atufiZ2svQ2glk_248PWLT_wtRpzVX5-FpzreEQ2E6H2DzsOzZg3CaNhyJH_xLH3-XqAj99X8LRWeehcLNJzpltBB4GDCMdJaSBWXWxlZ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7290" cy="7198800"/>
                              </a:xfrm>
                              <a:prstGeom prst="rect">
                                <a:avLst/>
                              </a:prstGeom>
                              <a:noFill/>
                              <a:ln>
                                <a:noFill/>
                              </a:ln>
                            </pic:spPr>
                          </pic:pic>
                        </a:graphicData>
                      </a:graphic>
                    </wp:inline>
                  </w:drawing>
                </w:r>
              </w:p>
            </w:tc>
          </w:tr>
          <w:bookmarkEnd w:id="1"/>
        </w:tbl>
        <w:p w14:paraId="6F34F1CF" w14:textId="74F8CA71" w:rsidR="00E86619" w:rsidRPr="00285179" w:rsidRDefault="00E86619" w:rsidP="00E86619">
          <w:pPr>
            <w:ind w:right="-360"/>
            <w:rPr>
              <w:rFonts w:cstheme="minorHAnsi"/>
            </w:rPr>
            <w:sectPr w:rsidR="00E86619" w:rsidRPr="00285179" w:rsidSect="00E86619">
              <w:footerReference w:type="even" r:id="rId30"/>
              <w:footerReference w:type="default" r:id="rId31"/>
              <w:footerReference w:type="first" r:id="rId32"/>
              <w:type w:val="continuous"/>
              <w:pgSz w:w="12240" w:h="15840"/>
              <w:pgMar w:top="1440" w:right="1440" w:bottom="1440" w:left="1440" w:header="720" w:footer="720" w:gutter="0"/>
              <w:cols w:space="720"/>
              <w:titlePg/>
              <w:docGrid w:linePitch="360"/>
            </w:sectPr>
          </w:pPr>
        </w:p>
        <w:p w14:paraId="72BFD94A" w14:textId="701A2052" w:rsidR="00285179" w:rsidRPr="00381E2D" w:rsidRDefault="00F96448" w:rsidP="00381E2D">
          <w:pPr>
            <w:pStyle w:val="Heading1"/>
            <w:tabs>
              <w:tab w:val="left" w:pos="10155"/>
            </w:tabs>
            <w:spacing w:line="480" w:lineRule="auto"/>
            <w:ind w:right="150"/>
            <w:rPr>
              <w:b/>
            </w:rPr>
            <w:sectPr w:rsidR="00285179" w:rsidRPr="00381E2D" w:rsidSect="00644747">
              <w:footerReference w:type="even" r:id="rId33"/>
              <w:footerReference w:type="default" r:id="rId34"/>
              <w:footerReference w:type="first" r:id="rId35"/>
              <w:type w:val="continuous"/>
              <w:pgSz w:w="12240" w:h="15840"/>
              <w:pgMar w:top="1440" w:right="1440" w:bottom="1440" w:left="1440" w:header="720" w:footer="720" w:gutter="0"/>
              <w:cols w:num="2" w:space="720"/>
              <w:docGrid w:linePitch="360"/>
            </w:sectPr>
          </w:pPr>
        </w:p>
      </w:sdtContent>
    </w:sdt>
    <w:p w14:paraId="025B1E65" w14:textId="77777777" w:rsidR="00CF7B6C" w:rsidRPr="00231483" w:rsidRDefault="00CF7B6C" w:rsidP="00CF7B6C">
      <w:pPr>
        <w:framePr w:hSpace="180" w:wrap="around" w:vAnchor="text" w:hAnchor="margin" w:xAlign="center" w:y="-12904"/>
      </w:pPr>
    </w:p>
    <w:p w14:paraId="273F159B" w14:textId="5A8E45A0" w:rsidR="00CF7B6C" w:rsidRPr="00CF7B6C" w:rsidRDefault="00CF7B6C" w:rsidP="00CF7B6C">
      <w:pPr>
        <w:pStyle w:val="Heading1"/>
        <w:tabs>
          <w:tab w:val="left" w:pos="10155"/>
        </w:tabs>
        <w:spacing w:line="480" w:lineRule="auto"/>
        <w:ind w:right="-360" w:hanging="450"/>
        <w:rPr>
          <w:b/>
          <w:bCs/>
          <w:noProof/>
          <w:sz w:val="32"/>
        </w:rPr>
      </w:pPr>
      <w:r w:rsidRPr="00CF7B6C">
        <w:rPr>
          <w:b/>
          <w:bCs/>
          <w:noProof/>
          <w:sz w:val="32"/>
        </w:rPr>
        <w:t>Social Media Infographic</w:t>
      </w:r>
    </w:p>
    <w:p w14:paraId="50EA95FA" w14:textId="0760E953" w:rsidR="00285179" w:rsidRPr="00CF7B6C" w:rsidRDefault="00CF7B6C" w:rsidP="00CF7B6C">
      <w:pPr>
        <w:pStyle w:val="Heading1"/>
        <w:tabs>
          <w:tab w:val="left" w:pos="10155"/>
        </w:tabs>
        <w:spacing w:line="480" w:lineRule="auto"/>
        <w:ind w:right="-360"/>
        <w:jc w:val="center"/>
        <w:rPr>
          <w:noProof/>
        </w:rPr>
      </w:pPr>
      <w:r>
        <w:rPr>
          <w:noProof/>
        </w:rPr>
        <w:drawing>
          <wp:inline distT="0" distB="0" distL="0" distR="0" wp14:anchorId="0B47ACA3" wp14:editId="3DCD4871">
            <wp:extent cx="3034865" cy="74676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0363" cy="7579553"/>
                    </a:xfrm>
                    <a:prstGeom prst="rect">
                      <a:avLst/>
                    </a:prstGeom>
                    <a:noFill/>
                    <a:ln>
                      <a:noFill/>
                    </a:ln>
                  </pic:spPr>
                </pic:pic>
              </a:graphicData>
            </a:graphic>
          </wp:inline>
        </w:drawing>
      </w:r>
    </w:p>
    <w:sectPr w:rsidR="00285179" w:rsidRPr="00CF7B6C">
      <w:footerReference w:type="even" r:id="rId37"/>
      <w:footerReference w:type="default" r:id="rId38"/>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05FAA" w14:textId="77777777" w:rsidR="00F96448" w:rsidRDefault="00F96448">
      <w:pPr>
        <w:spacing w:after="0" w:line="240" w:lineRule="auto"/>
      </w:pPr>
      <w:r>
        <w:separator/>
      </w:r>
    </w:p>
  </w:endnote>
  <w:endnote w:type="continuationSeparator" w:id="0">
    <w:p w14:paraId="74068ADF" w14:textId="77777777" w:rsidR="00F96448" w:rsidRDefault="00F96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A2AA" w14:textId="77777777" w:rsidR="00E86619" w:rsidRDefault="00E86619">
    <w:pPr>
      <w:pStyle w:val="Footer"/>
    </w:pPr>
    <w:r>
      <w:rPr>
        <w:noProof/>
        <w:lang w:eastAsia="ja-JP"/>
      </w:rPr>
      <mc:AlternateContent>
        <mc:Choice Requires="wps">
          <w:drawing>
            <wp:anchor distT="0" distB="0" distL="114300" distR="114300" simplePos="0" relativeHeight="251678720" behindDoc="0" locked="0" layoutInCell="0" allowOverlap="1" wp14:anchorId="312C912F" wp14:editId="15CA7AD7">
              <wp:simplePos x="0" y="0"/>
              <wp:positionH relativeFrom="leftMargin">
                <wp:posOffset>6943725</wp:posOffset>
              </wp:positionH>
              <wp:positionV relativeFrom="bottomMargin">
                <wp:posOffset>206375</wp:posOffset>
              </wp:positionV>
              <wp:extent cx="520700" cy="520700"/>
              <wp:effectExtent l="0" t="0" r="0" b="0"/>
              <wp:wrapNone/>
              <wp:docPr id="2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4C7CD26D" w14:textId="77777777" w:rsidR="00E86619" w:rsidRPr="00C77D65" w:rsidRDefault="00E86619"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12C912F" id="Oval 19" o:spid="_x0000_s1032" style="position:absolute;margin-left:546.75pt;margin-top:16.25pt;width:41pt;height:41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" o:allowincell="f" fillcolor="white [3201]" stroked="f" strokeweight="6pt">
              <v:textbox inset="0,0,0,0">
                <w:txbxContent>
                  <w:p w14:paraId="4C7CD26D" w14:textId="77777777" w:rsidR="00E86619" w:rsidRPr="00C77D65" w:rsidRDefault="00E86619"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F772" w14:textId="77777777" w:rsidR="00E86619" w:rsidRDefault="00E86619">
    <w:pPr>
      <w:pStyle w:val="Footer"/>
      <w:jc w:val="right"/>
    </w:pPr>
    <w:r>
      <w:rPr>
        <w:noProof/>
        <w:lang w:eastAsia="ja-JP"/>
      </w:rPr>
      <mc:AlternateContent>
        <mc:Choice Requires="wps">
          <w:drawing>
            <wp:anchor distT="0" distB="0" distL="114300" distR="114300" simplePos="0" relativeHeight="251679744" behindDoc="0" locked="0" layoutInCell="0" allowOverlap="1" wp14:anchorId="13D73784" wp14:editId="42797947">
              <wp:simplePos x="0" y="0"/>
              <wp:positionH relativeFrom="rightMargin">
                <wp:align>left</wp:align>
              </wp:positionH>
              <wp:positionV relativeFrom="bottomMargin">
                <wp:posOffset>183515</wp:posOffset>
              </wp:positionV>
              <wp:extent cx="520700" cy="520700"/>
              <wp:effectExtent l="0" t="0" r="0" b="0"/>
              <wp:wrapNone/>
              <wp:docPr id="2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2FA50DDE" w14:textId="77777777" w:rsidR="00E86619" w:rsidRPr="00C77D65" w:rsidRDefault="00E86619"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3D73784" id="_x0000_s1033" style="position:absolute;left:0;text-align:left;margin-left:0;margin-top:14.45pt;width:41pt;height:41pt;z-index:251679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" o:allowincell="f" fillcolor="white [3201]" stroked="f" strokeweight="6pt">
              <v:textbox inset="0,0,0,0">
                <w:txbxContent>
                  <w:p w14:paraId="2FA50DDE" w14:textId="77777777" w:rsidR="00E86619" w:rsidRPr="00C77D65" w:rsidRDefault="00E86619"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p>
  <w:p w14:paraId="4823A9BA" w14:textId="77777777" w:rsidR="00E86619" w:rsidRDefault="00E86619">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51AD" w14:textId="77777777" w:rsidR="00E86619" w:rsidRDefault="00E86619">
    <w:pPr>
      <w:pStyle w:val="Footer"/>
    </w:pPr>
    <w:r>
      <w:rPr>
        <w:noProof/>
        <w:lang w:eastAsia="ja-JP"/>
      </w:rPr>
      <mc:AlternateContent>
        <mc:Choice Requires="wps">
          <w:drawing>
            <wp:anchor distT="0" distB="0" distL="114300" distR="114300" simplePos="0" relativeHeight="251680768" behindDoc="0" locked="0" layoutInCell="0" allowOverlap="1" wp14:anchorId="492E66B8" wp14:editId="14277717">
              <wp:simplePos x="0" y="0"/>
              <wp:positionH relativeFrom="leftMargin">
                <wp:posOffset>6753225</wp:posOffset>
              </wp:positionH>
              <wp:positionV relativeFrom="bottomMargin">
                <wp:posOffset>177800</wp:posOffset>
              </wp:positionV>
              <wp:extent cx="520700" cy="520700"/>
              <wp:effectExtent l="0" t="0" r="0" b="0"/>
              <wp:wrapNone/>
              <wp:docPr id="24"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44BC1F2D" w14:textId="77777777" w:rsidR="00E86619" w:rsidRPr="00C77D65" w:rsidRDefault="00E86619" w:rsidP="006D7573">
                          <w:pPr>
                            <w:pStyle w:val="NoSpacing"/>
                            <w:jc w:val="center"/>
                            <w:rPr>
                              <w:sz w:val="36"/>
                              <w:szCs w:val="36"/>
                            </w:rPr>
                          </w:pPr>
                          <w:r>
                            <w:rPr>
                              <w:sz w:val="36"/>
                              <w:szCs w:val="36"/>
                            </w:rPr>
                            <w:t>10</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92E66B8" id="_x0000_s1034" style="position:absolute;margin-left:531.75pt;margin-top:14pt;width:41pt;height:41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" o:allowincell="f" fillcolor="white [3201]" stroked="f" strokeweight="6pt">
              <v:textbox inset="0,0,0,0">
                <w:txbxContent>
                  <w:p w14:paraId="44BC1F2D" w14:textId="77777777" w:rsidR="00E86619" w:rsidRPr="00C77D65" w:rsidRDefault="00E86619" w:rsidP="006D7573">
                    <w:pPr>
                      <w:pStyle w:val="NoSpacing"/>
                      <w:jc w:val="center"/>
                      <w:rPr>
                        <w:sz w:val="36"/>
                        <w:szCs w:val="36"/>
                      </w:rPr>
                    </w:pPr>
                    <w:r>
                      <w:rPr>
                        <w:sz w:val="36"/>
                        <w:szCs w:val="36"/>
                      </w:rPr>
                      <w:t>10</w:t>
                    </w:r>
                  </w:p>
                </w:txbxContent>
              </v:textbox>
              <w10:wrap anchorx="margin" anchory="margin"/>
            </v:round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3D76E" w14:textId="484168D3" w:rsidR="006D7573" w:rsidRDefault="006D7573">
    <w:pPr>
      <w:pStyle w:val="Footer"/>
    </w:pPr>
    <w:r>
      <w:rPr>
        <w:noProof/>
        <w:lang w:eastAsia="ja-JP"/>
      </w:rPr>
      <mc:AlternateContent>
        <mc:Choice Requires="wps">
          <w:drawing>
            <wp:anchor distT="0" distB="0" distL="114300" distR="114300" simplePos="0" relativeHeight="251672576" behindDoc="0" locked="0" layoutInCell="0" allowOverlap="1" wp14:anchorId="105F4FA1" wp14:editId="5FBE24E1">
              <wp:simplePos x="0" y="0"/>
              <wp:positionH relativeFrom="leftMargin">
                <wp:posOffset>6943725</wp:posOffset>
              </wp:positionH>
              <wp:positionV relativeFrom="bottomMargin">
                <wp:posOffset>206375</wp:posOffset>
              </wp:positionV>
              <wp:extent cx="520700" cy="520700"/>
              <wp:effectExtent l="0" t="0" r="0" b="0"/>
              <wp:wrapNone/>
              <wp:docPr id="5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2EBA3FBE" w14:textId="77777777" w:rsidR="006D7573" w:rsidRPr="00C77D65" w:rsidRDefault="006D7573"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05F4FA1" id="_x0000_s1035" style="position:absolute;margin-left:546.75pt;margin-top:16.25pt;width:41pt;height:41pt;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" o:allowincell="f" fillcolor="white [3201]" stroked="f" strokeweight="6pt">
              <v:textbox inset="0,0,0,0">
                <w:txbxContent>
                  <w:p w14:paraId="2EBA3FBE" w14:textId="77777777" w:rsidR="006D7573" w:rsidRPr="00C77D65" w:rsidRDefault="006D7573"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BE288" w14:textId="4EE15908" w:rsidR="00285179" w:rsidRDefault="006D7573">
    <w:pPr>
      <w:pStyle w:val="Footer"/>
      <w:jc w:val="right"/>
    </w:pPr>
    <w:r>
      <w:rPr>
        <w:noProof/>
        <w:lang w:eastAsia="ja-JP"/>
      </w:rPr>
      <mc:AlternateContent>
        <mc:Choice Requires="wps">
          <w:drawing>
            <wp:anchor distT="0" distB="0" distL="114300" distR="114300" simplePos="0" relativeHeight="251674624" behindDoc="0" locked="0" layoutInCell="0" allowOverlap="1" wp14:anchorId="6DFEA3CF" wp14:editId="36215FDF">
              <wp:simplePos x="0" y="0"/>
              <wp:positionH relativeFrom="rightMargin">
                <wp:align>left</wp:align>
              </wp:positionH>
              <wp:positionV relativeFrom="bottomMargin">
                <wp:posOffset>183515</wp:posOffset>
              </wp:positionV>
              <wp:extent cx="520700" cy="520700"/>
              <wp:effectExtent l="0" t="0" r="0" b="0"/>
              <wp:wrapNone/>
              <wp:docPr id="58"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4FF2F399" w14:textId="77777777" w:rsidR="006D7573" w:rsidRPr="00C77D65" w:rsidRDefault="006D7573"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DFEA3CF" id="_x0000_s1036" style="position:absolute;left:0;text-align:left;margin-left:0;margin-top:14.45pt;width:41pt;height:41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" o:allowincell="f" fillcolor="white [3201]" stroked="f" strokeweight="6pt">
              <v:textbox inset="0,0,0,0">
                <w:txbxContent>
                  <w:p w14:paraId="4FF2F399" w14:textId="77777777" w:rsidR="006D7573" w:rsidRPr="00C77D65" w:rsidRDefault="006D7573" w:rsidP="006D7573">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p>
  <w:p w14:paraId="7E8E3F83" w14:textId="42FF154F" w:rsidR="00285179" w:rsidRDefault="006D7573">
    <w:pPr>
      <w:pStyle w:val="Footer"/>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446DA" w14:textId="2B2A8743" w:rsidR="006D7573" w:rsidRDefault="006D7573">
    <w:pPr>
      <w:pStyle w:val="Footer"/>
    </w:pPr>
    <w:r>
      <w:rPr>
        <w:noProof/>
        <w:lang w:eastAsia="ja-JP"/>
      </w:rPr>
      <mc:AlternateContent>
        <mc:Choice Requires="wps">
          <w:drawing>
            <wp:anchor distT="0" distB="0" distL="114300" distR="114300" simplePos="0" relativeHeight="251676672" behindDoc="0" locked="0" layoutInCell="0" allowOverlap="1" wp14:anchorId="1993EC69" wp14:editId="7FF17F5A">
              <wp:simplePos x="0" y="0"/>
              <wp:positionH relativeFrom="leftMargin">
                <wp:posOffset>6753225</wp:posOffset>
              </wp:positionH>
              <wp:positionV relativeFrom="bottomMargin">
                <wp:posOffset>177800</wp:posOffset>
              </wp:positionV>
              <wp:extent cx="520700" cy="520700"/>
              <wp:effectExtent l="0" t="0" r="0" b="0"/>
              <wp:wrapNone/>
              <wp:docPr id="5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3967D14B" w14:textId="31046AE0" w:rsidR="006D7573" w:rsidRPr="00C77D65" w:rsidRDefault="006D7573" w:rsidP="006D7573">
                          <w:pPr>
                            <w:pStyle w:val="NoSpacing"/>
                            <w:jc w:val="center"/>
                            <w:rPr>
                              <w:sz w:val="36"/>
                              <w:szCs w:val="36"/>
                            </w:rPr>
                          </w:pPr>
                          <w:r>
                            <w:rPr>
                              <w:sz w:val="36"/>
                              <w:szCs w:val="36"/>
                            </w:rPr>
                            <w:t>1</w:t>
                          </w:r>
                          <w:r w:rsidR="00CF7B6C">
                            <w:rPr>
                              <w:sz w:val="36"/>
                              <w:szCs w:val="36"/>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993EC69" id="_x0000_s1037" style="position:absolute;margin-left:531.75pt;margin-top:14pt;width:41pt;height:41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" o:allowincell="f" fillcolor="white [3201]" stroked="f" strokeweight="6pt">
              <v:textbox inset="0,0,0,0">
                <w:txbxContent>
                  <w:p w14:paraId="3967D14B" w14:textId="31046AE0" w:rsidR="006D7573" w:rsidRPr="00C77D65" w:rsidRDefault="006D7573" w:rsidP="006D7573">
                    <w:pPr>
                      <w:pStyle w:val="NoSpacing"/>
                      <w:jc w:val="center"/>
                      <w:rPr>
                        <w:sz w:val="36"/>
                        <w:szCs w:val="36"/>
                      </w:rPr>
                    </w:pPr>
                    <w:r>
                      <w:rPr>
                        <w:sz w:val="36"/>
                        <w:szCs w:val="36"/>
                      </w:rPr>
                      <w:t>1</w:t>
                    </w:r>
                    <w:r w:rsidR="00CF7B6C">
                      <w:rPr>
                        <w:sz w:val="36"/>
                        <w:szCs w:val="36"/>
                      </w:rPr>
                      <w:t>2</w:t>
                    </w:r>
                  </w:p>
                </w:txbxContent>
              </v:textbox>
              <w10:wrap anchorx="margin" anchory="margin"/>
            </v:round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9E8BD" w14:textId="07A04B87" w:rsidR="00051A0A" w:rsidRDefault="00051A0A">
    <w:pPr>
      <w:pStyle w:val="Footer"/>
    </w:pPr>
    <w:r>
      <w:rPr>
        <w:noProof/>
        <w:lang w:eastAsia="ja-JP"/>
      </w:rPr>
      <mc:AlternateContent>
        <mc:Choice Requires="wps">
          <w:drawing>
            <wp:anchor distT="0" distB="0" distL="114300" distR="114300" simplePos="0" relativeHeight="251670528" behindDoc="0" locked="0" layoutInCell="0" allowOverlap="1" wp14:anchorId="12BD7607" wp14:editId="25EB7F34">
              <wp:simplePos x="0" y="0"/>
              <wp:positionH relativeFrom="rightMargin">
                <wp:align>left</wp:align>
              </wp:positionH>
              <wp:positionV relativeFrom="bottomMargin">
                <wp:posOffset>196850</wp:posOffset>
              </wp:positionV>
              <wp:extent cx="520700" cy="520700"/>
              <wp:effectExtent l="0" t="0" r="0" b="0"/>
              <wp:wrapNone/>
              <wp:docPr id="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03960FF3" w14:textId="7090551E" w:rsidR="00051A0A" w:rsidRPr="00C77D65" w:rsidRDefault="006D7573" w:rsidP="00051A0A">
                          <w:pPr>
                            <w:pStyle w:val="NoSpacing"/>
                            <w:jc w:val="center"/>
                            <w:rPr>
                              <w:sz w:val="36"/>
                              <w:szCs w:val="36"/>
                            </w:rPr>
                          </w:pPr>
                          <w:r>
                            <w:rPr>
                              <w:sz w:val="36"/>
                              <w:szCs w:val="36"/>
                            </w:rPr>
                            <w:t>1</w:t>
                          </w:r>
                          <w:r w:rsidR="00051A0A" w:rsidRPr="00C77D65">
                            <w:rPr>
                              <w:sz w:val="36"/>
                              <w:szCs w:val="36"/>
                            </w:rPr>
                            <w:fldChar w:fldCharType="begin"/>
                          </w:r>
                          <w:r w:rsidR="00051A0A" w:rsidRPr="00C77D65">
                            <w:rPr>
                              <w:sz w:val="36"/>
                              <w:szCs w:val="36"/>
                            </w:rPr>
                            <w:instrText xml:space="preserve"> PAGE  \* Arabic  \* MERGEFORMAT </w:instrText>
                          </w:r>
                          <w:r w:rsidR="00051A0A" w:rsidRPr="00C77D65">
                            <w:rPr>
                              <w:sz w:val="36"/>
                              <w:szCs w:val="36"/>
                            </w:rPr>
                            <w:fldChar w:fldCharType="separate"/>
                          </w:r>
                          <w:r w:rsidR="00051A0A">
                            <w:rPr>
                              <w:noProof/>
                              <w:sz w:val="36"/>
                              <w:szCs w:val="36"/>
                            </w:rPr>
                            <w:t>1</w:t>
                          </w:r>
                          <w:r w:rsidR="00051A0A"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2BD7607" id="_x0000_s1038" style="position:absolute;margin-left:0;margin-top:15.5pt;width:41pt;height:41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" o:allowincell="f" fillcolor="white [3201]" stroked="f" strokeweight="6pt">
              <v:textbox inset="0,0,0,0">
                <w:txbxContent>
                  <w:p w14:paraId="03960FF3" w14:textId="7090551E" w:rsidR="00051A0A" w:rsidRPr="00C77D65" w:rsidRDefault="006D7573" w:rsidP="00051A0A">
                    <w:pPr>
                      <w:pStyle w:val="NoSpacing"/>
                      <w:jc w:val="center"/>
                      <w:rPr>
                        <w:sz w:val="36"/>
                        <w:szCs w:val="36"/>
                      </w:rPr>
                    </w:pPr>
                    <w:r>
                      <w:rPr>
                        <w:sz w:val="36"/>
                        <w:szCs w:val="36"/>
                      </w:rPr>
                      <w:t>1</w:t>
                    </w:r>
                    <w:r w:rsidR="00051A0A" w:rsidRPr="00C77D65">
                      <w:rPr>
                        <w:sz w:val="36"/>
                        <w:szCs w:val="36"/>
                      </w:rPr>
                      <w:fldChar w:fldCharType="begin"/>
                    </w:r>
                    <w:r w:rsidR="00051A0A" w:rsidRPr="00C77D65">
                      <w:rPr>
                        <w:sz w:val="36"/>
                        <w:szCs w:val="36"/>
                      </w:rPr>
                      <w:instrText xml:space="preserve"> PAGE  \* Arabic  \* MERGEFORMAT </w:instrText>
                    </w:r>
                    <w:r w:rsidR="00051A0A" w:rsidRPr="00C77D65">
                      <w:rPr>
                        <w:sz w:val="36"/>
                        <w:szCs w:val="36"/>
                      </w:rPr>
                      <w:fldChar w:fldCharType="separate"/>
                    </w:r>
                    <w:r w:rsidR="00051A0A">
                      <w:rPr>
                        <w:noProof/>
                        <w:sz w:val="36"/>
                        <w:szCs w:val="36"/>
                      </w:rPr>
                      <w:t>1</w:t>
                    </w:r>
                    <w:r w:rsidR="00051A0A" w:rsidRPr="00C77D65">
                      <w:rPr>
                        <w:noProof/>
                        <w:sz w:val="36"/>
                        <w:szCs w:val="36"/>
                      </w:rPr>
                      <w:fldChar w:fldCharType="end"/>
                    </w:r>
                  </w:p>
                </w:txbxContent>
              </v:textbox>
              <w10:wrap anchorx="margin" anchory="margin"/>
            </v:round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03DC"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67AF507A" wp14:editId="4BAF3382">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5B253F53" w14:textId="6EAFA990"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r w:rsidR="006D7573">
                            <w:rPr>
                              <w:noProof/>
                              <w:sz w:val="36"/>
                              <w:szCs w:val="36"/>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7AF507A" id="_x0000_s103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" o:allowincell="f" fillcolor="white [3201]" stroked="f" strokeweight="6pt">
              <v:textbox inset="0,0,0,0">
                <w:txbxContent>
                  <w:p w14:paraId="5B253F53" w14:textId="6EAFA990"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r w:rsidR="006D7573">
                      <w:rPr>
                        <w:noProof/>
                        <w:sz w:val="36"/>
                        <w:szCs w:val="36"/>
                      </w:rPr>
                      <w:t>1</w:t>
                    </w:r>
                  </w:p>
                </w:txbxContent>
              </v:textbox>
              <w10:wrap anchorx="margin" anchory="margin"/>
            </v:roundrect>
          </w:pict>
        </mc:Fallback>
      </mc:AlternateContent>
    </w:r>
  </w:p>
  <w:p w14:paraId="7950CBB0"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ED7C2" w14:textId="77777777" w:rsidR="00F96448" w:rsidRDefault="00F96448">
      <w:pPr>
        <w:spacing w:after="0" w:line="240" w:lineRule="auto"/>
      </w:pPr>
      <w:r>
        <w:separator/>
      </w:r>
    </w:p>
  </w:footnote>
  <w:footnote w:type="continuationSeparator" w:id="0">
    <w:p w14:paraId="579A7F45" w14:textId="77777777" w:rsidR="00F96448" w:rsidRDefault="00F96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12993294"/>
    <w:multiLevelType w:val="hybridMultilevel"/>
    <w:tmpl w:val="18502318"/>
    <w:lvl w:ilvl="0" w:tplc="9FDC2AAE">
      <w:start w:val="1"/>
      <w:numFmt w:val="decimal"/>
      <w:lvlText w:val="%1."/>
      <w:lvlJc w:val="left"/>
      <w:pPr>
        <w:ind w:left="720" w:hanging="360"/>
      </w:pPr>
      <w:rPr>
        <w:rFonts w:ascii="Franklin Gothic Book" w:hAnsi="Franklin Gothic Book" w:hint="default"/>
        <w:color w:val="00656B"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0D0D0F"/>
    <w:multiLevelType w:val="hybridMultilevel"/>
    <w:tmpl w:val="372A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61877"/>
    <w:multiLevelType w:val="hybridMultilevel"/>
    <w:tmpl w:val="818AEB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D"/>
    <w:rsid w:val="00001FBD"/>
    <w:rsid w:val="000143E6"/>
    <w:rsid w:val="00027E19"/>
    <w:rsid w:val="00050498"/>
    <w:rsid w:val="00051A0A"/>
    <w:rsid w:val="00074A85"/>
    <w:rsid w:val="00074E8B"/>
    <w:rsid w:val="000A4E67"/>
    <w:rsid w:val="000F1DCE"/>
    <w:rsid w:val="000F4320"/>
    <w:rsid w:val="0014789C"/>
    <w:rsid w:val="0015025B"/>
    <w:rsid w:val="0016270C"/>
    <w:rsid w:val="001D628B"/>
    <w:rsid w:val="00203C63"/>
    <w:rsid w:val="00211348"/>
    <w:rsid w:val="002248E2"/>
    <w:rsid w:val="0023135A"/>
    <w:rsid w:val="00231483"/>
    <w:rsid w:val="00267099"/>
    <w:rsid w:val="00285179"/>
    <w:rsid w:val="002A1C5C"/>
    <w:rsid w:val="0033156F"/>
    <w:rsid w:val="00356799"/>
    <w:rsid w:val="00381E2D"/>
    <w:rsid w:val="003925C1"/>
    <w:rsid w:val="003B3056"/>
    <w:rsid w:val="003D2F00"/>
    <w:rsid w:val="003D7061"/>
    <w:rsid w:val="00411A80"/>
    <w:rsid w:val="004154B5"/>
    <w:rsid w:val="0045799F"/>
    <w:rsid w:val="004C4E4F"/>
    <w:rsid w:val="004E46B5"/>
    <w:rsid w:val="004E4D8D"/>
    <w:rsid w:val="004F32F3"/>
    <w:rsid w:val="0051615D"/>
    <w:rsid w:val="00524BAA"/>
    <w:rsid w:val="00536073"/>
    <w:rsid w:val="00563C6D"/>
    <w:rsid w:val="005814AA"/>
    <w:rsid w:val="00584AE5"/>
    <w:rsid w:val="005C1289"/>
    <w:rsid w:val="005C1FC1"/>
    <w:rsid w:val="005C4BF8"/>
    <w:rsid w:val="005C5BDA"/>
    <w:rsid w:val="00616989"/>
    <w:rsid w:val="00691D9A"/>
    <w:rsid w:val="006C2C9F"/>
    <w:rsid w:val="006D588D"/>
    <w:rsid w:val="006D7573"/>
    <w:rsid w:val="006F3749"/>
    <w:rsid w:val="00751B11"/>
    <w:rsid w:val="0075585C"/>
    <w:rsid w:val="007721A3"/>
    <w:rsid w:val="007761D4"/>
    <w:rsid w:val="007B346A"/>
    <w:rsid w:val="007D7C14"/>
    <w:rsid w:val="007E1CC5"/>
    <w:rsid w:val="008064BE"/>
    <w:rsid w:val="008D1CC9"/>
    <w:rsid w:val="00942CE0"/>
    <w:rsid w:val="00962160"/>
    <w:rsid w:val="0097793E"/>
    <w:rsid w:val="009B3896"/>
    <w:rsid w:val="00A072D4"/>
    <w:rsid w:val="00A12E2A"/>
    <w:rsid w:val="00A362E1"/>
    <w:rsid w:val="00A62578"/>
    <w:rsid w:val="00AA1F13"/>
    <w:rsid w:val="00AB6C18"/>
    <w:rsid w:val="00AE633A"/>
    <w:rsid w:val="00AF0916"/>
    <w:rsid w:val="00AF2BBF"/>
    <w:rsid w:val="00AF33D2"/>
    <w:rsid w:val="00B05FB4"/>
    <w:rsid w:val="00B70300"/>
    <w:rsid w:val="00B70A9E"/>
    <w:rsid w:val="00B9021F"/>
    <w:rsid w:val="00B93FDF"/>
    <w:rsid w:val="00BA2FE8"/>
    <w:rsid w:val="00BB0743"/>
    <w:rsid w:val="00BC5723"/>
    <w:rsid w:val="00BD6A73"/>
    <w:rsid w:val="00C34D86"/>
    <w:rsid w:val="00C41BD2"/>
    <w:rsid w:val="00C77D65"/>
    <w:rsid w:val="00C80AFE"/>
    <w:rsid w:val="00CB4A4D"/>
    <w:rsid w:val="00CC4DCC"/>
    <w:rsid w:val="00CD5804"/>
    <w:rsid w:val="00CF7B6C"/>
    <w:rsid w:val="00D274C0"/>
    <w:rsid w:val="00D47CF0"/>
    <w:rsid w:val="00D73345"/>
    <w:rsid w:val="00DA7C93"/>
    <w:rsid w:val="00DC74B8"/>
    <w:rsid w:val="00DD4845"/>
    <w:rsid w:val="00DD5C18"/>
    <w:rsid w:val="00DE6F3F"/>
    <w:rsid w:val="00DF0AA5"/>
    <w:rsid w:val="00DF5033"/>
    <w:rsid w:val="00E0736E"/>
    <w:rsid w:val="00E17AAF"/>
    <w:rsid w:val="00E22678"/>
    <w:rsid w:val="00E707C0"/>
    <w:rsid w:val="00E721C2"/>
    <w:rsid w:val="00E74CAC"/>
    <w:rsid w:val="00E86619"/>
    <w:rsid w:val="00EC18A8"/>
    <w:rsid w:val="00EE50E8"/>
    <w:rsid w:val="00EF0E81"/>
    <w:rsid w:val="00F022DA"/>
    <w:rsid w:val="00F07B0B"/>
    <w:rsid w:val="00F07EB5"/>
    <w:rsid w:val="00F303C8"/>
    <w:rsid w:val="00F410FE"/>
    <w:rsid w:val="00F526E1"/>
    <w:rsid w:val="00F540D9"/>
    <w:rsid w:val="00F8266D"/>
    <w:rsid w:val="00F96448"/>
    <w:rsid w:val="00FA3DC0"/>
    <w:rsid w:val="00FA7F52"/>
    <w:rsid w:val="00FC7DDE"/>
    <w:rsid w:val="00FD71E8"/>
    <w:rsid w:val="00FE6347"/>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D08FC73"/>
  <w15:docId w15:val="{5907B00D-4F13-4D6D-80F0-3C2D84A1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D5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4.xm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hat\Downloads\tf10192741_win3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tf10192741_win32</Template>
  <TotalTime>336</TotalTime>
  <Pages>12</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nehat</dc:creator>
  <cp:keywords/>
  <dc:description/>
  <cp:lastModifiedBy>Neha Thota</cp:lastModifiedBy>
  <cp:revision>75</cp:revision>
  <dcterms:created xsi:type="dcterms:W3CDTF">2021-07-27T01:36:00Z</dcterms:created>
  <dcterms:modified xsi:type="dcterms:W3CDTF">2021-07-28T20:34:00Z</dcterms:modified>
</cp:coreProperties>
</file>